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4A7" w14:textId="77777777" w:rsidR="00CC4BE1" w:rsidRDefault="00891A01" w:rsidP="00B11A48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1" locked="1" layoutInCell="1" allowOverlap="1" wp14:anchorId="239E12E8" wp14:editId="01810ABB">
                <wp:simplePos x="0" y="0"/>
                <wp:positionH relativeFrom="page">
                  <wp:posOffset>0</wp:posOffset>
                </wp:positionH>
                <wp:positionV relativeFrom="paragraph">
                  <wp:posOffset>-173355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D04E7" id="Rectangle 1" o:spid="_x0000_s1026" alt="&quot;&quot;" style="position:absolute;margin-left:0;margin-top:-13.65pt;width:612pt;height:11in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" fillcolor="#4d4d4d [3209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201"/>
        <w:gridCol w:w="273"/>
        <w:gridCol w:w="1783"/>
        <w:gridCol w:w="1526"/>
        <w:gridCol w:w="254"/>
        <w:gridCol w:w="3475"/>
      </w:tblGrid>
      <w:tr w:rsidR="00B11A48" w14:paraId="22E58A1B" w14:textId="77777777" w:rsidTr="00610BE5">
        <w:trPr>
          <w:trHeight w:val="3600"/>
        </w:trPr>
        <w:tc>
          <w:tcPr>
            <w:tcW w:w="2500" w:type="pct"/>
            <w:gridSpan w:val="3"/>
          </w:tcPr>
          <w:p w14:paraId="3A748930" w14:textId="77777777" w:rsidR="00B11A48" w:rsidRPr="00DA699C" w:rsidRDefault="00000000" w:rsidP="00B11A48">
            <w:sdt>
              <w:sdtPr>
                <w:id w:val="-588932567"/>
                <w:placeholder>
                  <w:docPart w:val="2A228727379E45A5A45E2F84BD6CF419"/>
                </w:placeholder>
                <w:temporary/>
                <w:showingPlcHdr/>
                <w15:appearance w15:val="hidden"/>
              </w:sdtPr>
              <w:sdtContent>
                <w:r w:rsidR="00B11A48">
                  <w:t>{firstName}</w:t>
                </w:r>
                <w:r w:rsidR="00B11A48">
                  <w:br/>
                  <w:t>{lastName}</w:t>
                </w:r>
              </w:sdtContent>
            </w:sdt>
          </w:p>
          <w:p w14:paraId="23BFCD35" w14:textId="77777777" w:rsidR="00B11A48" w:rsidRDefault="00000000" w:rsidP="00B11A48">
            <w:pPr>
              <w:pStyle w:val="Subtitle"/>
              <w:rPr>
                <w:noProof/>
                <w:lang w:val="en-AU" w:eastAsia="en-AU"/>
              </w:rPr>
            </w:pPr>
            <w:sdt>
              <w:sdtPr>
                <w:id w:val="1752538408"/>
                <w:placeholder>
                  <w:docPart w:val="26358857173E49F6AE4433582564D18C"/>
                </w:placeholder>
                <w:temporary/>
                <w:showingPlcHdr/>
                <w15:appearance w15:val="hidden"/>
              </w:sdtPr>
              <w:sdtContent>
                <w:r w:rsidR="00B11A48" w:rsidRPr="00B11A48">
                  <w:t>{jobTitle}</w:t>
                </w:r>
              </w:sdtContent>
            </w:sdt>
            <w:r w:rsidR="00B11A48">
              <w:t xml:space="preserve"> </w:t>
            </w:r>
            <w:r w:rsidR="00B11A48">
              <w:rPr>
                <w:noProof/>
                <w:lang w:val="en-AU" w:eastAsia="en-AU"/>
              </w:rPr>
              <w:t xml:space="preserve"> </w:t>
            </w:r>
          </w:p>
        </w:tc>
        <w:tc>
          <w:tcPr>
            <w:tcW w:w="2500" w:type="pct"/>
            <w:gridSpan w:val="3"/>
            <w:vAlign w:val="center"/>
          </w:tcPr>
          <w:p w14:paraId="10302AC5" w14:textId="77777777" w:rsidR="00B11A48" w:rsidRPr="00FF784C" w:rsidRDefault="00B11A48" w:rsidP="00B11A48">
            <w:pPr>
              <w:jc w:val="right"/>
              <w:rPr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15BB585" wp14:editId="464F9F8F">
                  <wp:extent cx="1463040" cy="1463040"/>
                  <wp:effectExtent l="0" t="0" r="3810" b="3810"/>
                  <wp:docPr id="8" name="Picture 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A48" w14:paraId="41576B89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AEFECAC" w14:textId="77777777" w:rsidR="00B11A48" w:rsidRDefault="00B11A48" w:rsidP="00B11A48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05B7703" wp14:editId="6FF180BC">
                      <wp:extent cx="6428105" cy="0"/>
                      <wp:effectExtent l="0" t="19050" r="29845" b="1905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1FC1D1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66EE158F" w14:textId="77777777" w:rsidTr="00B11A48">
        <w:trPr>
          <w:trHeight w:val="720"/>
        </w:trPr>
        <w:tc>
          <w:tcPr>
            <w:tcW w:w="1522" w:type="pct"/>
          </w:tcPr>
          <w:p w14:paraId="51C53392" w14:textId="77777777" w:rsidR="0037411E" w:rsidRPr="008326F7" w:rsidRDefault="00000000" w:rsidP="00B11A48">
            <w:pPr>
              <w:pStyle w:val="Heading1"/>
            </w:pPr>
            <w:sdt>
              <w:sdtPr>
                <w:id w:val="2048246757"/>
                <w:placeholder>
                  <w:docPart w:val="614AB28C1AC441A9A4027F107B6FE238"/>
                </w:placeholder>
                <w:temporary/>
                <w:showingPlcHdr/>
                <w15:appearance w15:val="hidden"/>
              </w:sdtPr>
              <w:sdtContent>
                <w:r w:rsidR="0037411E" w:rsidRPr="00B11A48">
                  <w:t>CONTACT</w:t>
                </w:r>
              </w:sdtContent>
            </w:sdt>
          </w:p>
        </w:tc>
        <w:tc>
          <w:tcPr>
            <w:tcW w:w="130" w:type="pct"/>
          </w:tcPr>
          <w:p w14:paraId="155848D9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574" w:type="pct"/>
            <w:gridSpan w:val="2"/>
          </w:tcPr>
          <w:p w14:paraId="3F8A7001" w14:textId="18BBF3D7" w:rsidR="00D00D49" w:rsidRPr="00D00D49" w:rsidRDefault="00000000" w:rsidP="00664D17">
            <w:pPr>
              <w:pStyle w:val="Heading2"/>
            </w:pPr>
            <w:sdt>
              <w:sdtPr>
                <w:id w:val="-906685470"/>
                <w:placeholder>
                  <w:docPart w:val="209ADEB796754CB3BE63360AF15DA8DC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{homeAddress}</w:t>
                </w:r>
              </w:sdtContent>
            </w:sdt>
          </w:p>
          <w:p w14:paraId="3CF79B73" w14:textId="77777777" w:rsidR="000C6087" w:rsidRDefault="00000000">
            <w:pPr>
              <w:pStyle w:val="Heading2"/>
            </w:pPr>
            <w:r>
              <w:t>{dateOfBirth}</w:t>
            </w:r>
          </w:p>
          <w:p w14:paraId="02135064" w14:textId="77777777" w:rsidR="000C6087" w:rsidRDefault="00000000">
            <w:pPr>
              <w:pStyle w:val="Heading2"/>
            </w:pPr>
            <w:r>
              <w:t>{placeOfBirth}</w:t>
            </w:r>
          </w:p>
          <w:p w14:paraId="39FFB5FD" w14:textId="77777777" w:rsidR="000C6087" w:rsidRDefault="00000000">
            <w:pPr>
              <w:pStyle w:val="Heading2"/>
            </w:pPr>
            <w:r>
              <w:t>Πατρώνυμο: {fatherName}</w:t>
            </w:r>
          </w:p>
          <w:p w14:paraId="21F58474" w14:textId="77777777" w:rsidR="000C6087" w:rsidRDefault="00000000">
            <w:pPr>
              <w:pStyle w:val="Heading2"/>
            </w:pPr>
            <w:r>
              <w:t>Μητρώνυμο: {motherName}</w:t>
            </w:r>
          </w:p>
        </w:tc>
        <w:tc>
          <w:tcPr>
            <w:tcW w:w="121" w:type="pct"/>
          </w:tcPr>
          <w:p w14:paraId="62E722F1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654" w:type="pct"/>
          </w:tcPr>
          <w:p w14:paraId="5834585B" w14:textId="77777777" w:rsidR="00D00D49" w:rsidRPr="0037411E" w:rsidRDefault="00000000" w:rsidP="00B11A48">
            <w:pPr>
              <w:pStyle w:val="Heading2"/>
            </w:pPr>
            <w:sdt>
              <w:sdtPr>
                <w:id w:val="-1534030461"/>
                <w:placeholder>
                  <w:docPart w:val="FDD2E5FD471A4961B4F7FAAF7DA7FC13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{phone}</w:t>
                </w:r>
              </w:sdtContent>
            </w:sdt>
          </w:p>
          <w:p w14:paraId="6B2E8EF8" w14:textId="77777777" w:rsidR="00D00D49" w:rsidRPr="0037411E" w:rsidRDefault="00000000" w:rsidP="00B11A48">
            <w:sdt>
              <w:sdtPr>
                <w:id w:val="-1432661324"/>
                <w:placeholder>
                  <w:docPart w:val="870EC152AFDA456DAAE0D96FC8B95157"/>
                </w:placeholder>
                <w:temporary/>
                <w:showingPlcHdr/>
                <w15:appearance w15:val="hidden"/>
              </w:sdtPr>
              <w:sdtContent>
                <w:r w:rsidR="00D00D49" w:rsidRPr="00B11A48">
                  <w:t>{email}</w:t>
                </w:r>
              </w:sdtContent>
            </w:sdt>
          </w:p>
          <w:p w14:paraId="742FC038" w14:textId="77777777" w:rsidR="0037411E" w:rsidRPr="00857D47" w:rsidRDefault="00000000" w:rsidP="00B11A48">
            <w:sdt>
              <w:sdtPr>
                <w:id w:val="532158479"/>
                <w:placeholder>
                  <w:docPart w:val="37A6B0DDB5AF45A0B91FF67CB5C71045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{website}</w:t>
                </w:r>
              </w:sdtContent>
            </w:sdt>
          </w:p>
        </w:tc>
      </w:tr>
      <w:tr w:rsidR="00B11A48" w14:paraId="513EC088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6BDFA78" w14:textId="77777777" w:rsidR="00B11A48" w:rsidRDefault="00B11A48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2CB563" wp14:editId="5E3C6738">
                      <wp:extent cx="6428105" cy="0"/>
                      <wp:effectExtent l="0" t="19050" r="29845" b="19050"/>
                      <wp:docPr id="6" name="Straight Connector 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6A2D7F4" id="Straight Connector 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6BDF6F81" w14:textId="77777777" w:rsidTr="00B11A48">
        <w:trPr>
          <w:gridAfter w:val="5"/>
          <w:wAfter w:w="7311" w:type="dxa"/>
          <w:trHeight w:val="2412"/>
        </w:trPr>
        <w:tc>
          <w:tcPr>
            <w:tcW w:w="1522" w:type="pct"/>
          </w:tcPr>
          <w:p w14:paraId="6F6D13AB" w14:textId="77777777" w:rsidR="0037411E" w:rsidRPr="00276ADF" w:rsidRDefault="00000000" w:rsidP="00B11A48">
            <w:pPr>
              <w:pStyle w:val="Heading1"/>
            </w:pPr>
            <w:sdt>
              <w:sdtPr>
                <w:id w:val="-585919366"/>
                <w:placeholder>
                  <w:docPart w:val="A396D894FB774A689777AED65486DBEF"/>
                </w:placeholder>
                <w:temporary/>
                <w:showingPlcHdr/>
                <w15:appearance w15:val="hidden"/>
              </w:sdtPr>
              <w:sdtContent>
                <w:r w:rsidR="0037411E" w:rsidRPr="00353B04">
                  <w:t>Education</w:t>
                </w:r>
              </w:sdtContent>
            </w:sdt>
          </w:p>
          <w:p w14:paraId="46988766" w14:textId="77777777" w:rsidR="000C6087" w:rsidRDefault="00000000">
            <w:r>
              <w:t>{#educationOnlyRows}</w:t>
            </w:r>
          </w:p>
          <w:p w14:paraId="648F2CB1" w14:textId="77777777" w:rsidR="0037411E" w:rsidRDefault="00000000" w:rsidP="00B11A48">
            <w:pPr>
              <w:pStyle w:val="Heading3"/>
            </w:pPr>
            <w:sdt>
              <w:sdtPr>
                <w:id w:val="-1901669360"/>
                <w:placeholder>
                  <w:docPart w:val="E4ACEDD94AC74CFF93D29DD2CEEE7A66"/>
                </w:placeholder>
                <w:temporary/>
                <w:showingPlcHdr/>
                <w15:appearance w15:val="hidden"/>
              </w:sdtPr>
              <w:sdtContent>
                <w:r w:rsidR="00D00D49">
                  <w:t>{institutionFull}</w:t>
                </w:r>
              </w:sdtContent>
            </w:sdt>
            <w:r w:rsidR="0037411E">
              <w:t xml:space="preserve"> </w:t>
            </w:r>
          </w:p>
          <w:p w14:paraId="63B27DEE" w14:textId="77777777" w:rsidR="0037411E" w:rsidRDefault="00000000" w:rsidP="00B11A48">
            <w:pPr>
              <w:pStyle w:val="Heading3"/>
              <w:rPr>
                <w:shd w:val="clear" w:color="auto" w:fill="FFFFFF"/>
              </w:rPr>
            </w:pPr>
            <w:sdt>
              <w:sdtPr>
                <w:rPr>
                  <w:shd w:val="clear" w:color="auto" w:fill="FFFFFF"/>
                </w:rPr>
                <w:id w:val="197122422"/>
                <w:placeholder>
                  <w:docPart w:val="48E3D954A71A4C07BB09BB0914C443AC"/>
                </w:placeholder>
                <w:temporary/>
                <w:showingPlcHdr/>
                <w15:appearance w15:val="hidden"/>
              </w:sdtPr>
              <w:sdtContent>
                <w:r w:rsidR="00D00D49">
                  <w:rPr>
                    <w:shd w:val="clear" w:color="auto" w:fill="FFFFFF"/>
                  </w:rPr>
                  <w:t>{degreeTitle}</w:t>
                </w:r>
              </w:sdtContent>
            </w:sdt>
          </w:p>
          <w:p w14:paraId="5196086C" w14:textId="77777777" w:rsidR="0037411E" w:rsidRDefault="00000000" w:rsidP="00B11A48">
            <w:sdt>
              <w:sdtPr>
                <w:id w:val="-171107361"/>
                <w:placeholder>
                  <w:docPart w:val="51B3503EFD4042E18260286DB2D11611"/>
                </w:placeholder>
                <w:temporary/>
                <w:showingPlcHdr/>
                <w15:appearance w15:val="hidden"/>
              </w:sdtPr>
              <w:sdtContent>
                <w:r w:rsidR="00D00D49">
                  <w:t>{specialization}</w:t>
                </w:r>
                <w:r w:rsidR="00D00D49" w:rsidRPr="008247DC">
                  <w:t xml:space="preserve"> </w:t>
                </w:r>
              </w:sdtContent>
            </w:sdt>
            <w:r w:rsidR="0037411E" w:rsidRPr="008247DC">
              <w:t xml:space="preserve"> </w:t>
            </w:r>
          </w:p>
          <w:p w14:paraId="03CE05D5" w14:textId="77777777" w:rsidR="000C6087" w:rsidRDefault="00000000">
            <w:r>
              <w:t>{dateAwarded}</w:t>
            </w:r>
          </w:p>
          <w:p w14:paraId="11C273C1" w14:textId="77777777" w:rsidR="000C6087" w:rsidRDefault="00000000">
            <w:r>
              <w:t>{/educationOnlyRows}</w:t>
            </w:r>
          </w:p>
        </w:tc>
      </w:tr>
      <w:tr w:rsidR="00610BE5" w14:paraId="375DCD7F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75C59122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5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0C6087" w14:paraId="286F59F1" w14:textId="77777777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24A15CA0" w14:textId="77777777" w:rsidR="000C6087" w:rsidRDefault="00000000">
            <w:pPr>
              <w:pStyle w:val="Heading1"/>
            </w:pPr>
            <w:r>
              <w:t>LANGUAGES</w:t>
            </w:r>
          </w:p>
          <w:p w14:paraId="5D6B37A5" w14:textId="77777777" w:rsidR="000C6087" w:rsidRDefault="00000000">
            <w:r>
              <w:t>{#hasLanguages}</w:t>
            </w:r>
          </w:p>
          <w:p w14:paraId="7542A6C1" w14:textId="77777777" w:rsidR="000C6087" w:rsidRDefault="00000000">
            <w:pPr>
              <w:pStyle w:val="Heading3"/>
            </w:pPr>
            <w:r>
              <w:t>{#languageRows}</w:t>
            </w:r>
          </w:p>
          <w:p w14:paraId="190436F2" w14:textId="77777777" w:rsidR="000C6087" w:rsidRDefault="00000000">
            <w:pPr>
              <w:pStyle w:val="Heading3"/>
            </w:pPr>
            <w:r>
              <w:t>{language}</w:t>
            </w:r>
          </w:p>
          <w:p w14:paraId="51BCAD11" w14:textId="77777777" w:rsidR="000C6087" w:rsidRDefault="00000000">
            <w:r>
              <w:t>{degreeTitle}</w:t>
            </w:r>
          </w:p>
          <w:p w14:paraId="4E484622" w14:textId="77777777" w:rsidR="000C6087" w:rsidRDefault="00000000">
            <w:r>
              <w:t>{level}</w:t>
            </w:r>
          </w:p>
          <w:p w14:paraId="45B761D7" w14:textId="77777777" w:rsidR="000C6087" w:rsidRDefault="00000000">
            <w:r>
              <w:t>{/languageRows}</w:t>
            </w:r>
          </w:p>
          <w:p w14:paraId="273146A1" w14:textId="77777777" w:rsidR="000C6087" w:rsidRDefault="00000000">
            <w:r>
              <w:t>{/hasLanguages}</w:t>
            </w:r>
          </w:p>
        </w:tc>
      </w:tr>
      <w:tr w:rsidR="00610BE5" w14:paraId="1B300FD2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2DA4904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171369969" name="Straight Connector 17136996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0C6087" w14:paraId="5E83F70F" w14:textId="77777777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1DDBBE50" w14:textId="77777777" w:rsidR="000C6087" w:rsidRDefault="00000000">
            <w:pPr>
              <w:pStyle w:val="Heading1"/>
            </w:pPr>
            <w:r>
              <w:t>PUBLICATIONS</w:t>
            </w:r>
          </w:p>
          <w:p w14:paraId="1220C06F" w14:textId="77777777" w:rsidR="000C6087" w:rsidRDefault="00000000">
            <w:r>
              <w:t>{#hasPublications}</w:t>
            </w:r>
          </w:p>
          <w:p w14:paraId="0D830CBD" w14:textId="77777777" w:rsidR="000C6087" w:rsidRDefault="00000000">
            <w:r>
              <w:t>{#publicationRows}{publicationText}{/publicationRows}</w:t>
            </w:r>
          </w:p>
          <w:p w14:paraId="778C5ACA" w14:textId="77777777" w:rsidR="000C6087" w:rsidRDefault="00000000">
            <w:r>
              <w:t>{/hasPublications}</w:t>
            </w:r>
          </w:p>
        </w:tc>
      </w:tr>
    </w:tbl>
    <w:p w14:paraId="07A9E813" w14:textId="77777777" w:rsidR="00535F87" w:rsidRPr="00D34C86" w:rsidRDefault="00535F87" w:rsidP="00F62A6F"/>
    <w:sectPr w:rsidR="00535F87" w:rsidRPr="00D34C86" w:rsidSect="00E817BA">
      <w:pgSz w:w="12240" w:h="15840" w:code="1"/>
      <w:pgMar w:top="274" w:right="864" w:bottom="720" w:left="8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46CB" w14:textId="77777777" w:rsidR="00A901A8" w:rsidRDefault="00A901A8" w:rsidP="00BA3E51">
      <w:r>
        <w:separator/>
      </w:r>
    </w:p>
  </w:endnote>
  <w:endnote w:type="continuationSeparator" w:id="0">
    <w:p w14:paraId="62988607" w14:textId="77777777" w:rsidR="00A901A8" w:rsidRDefault="00A901A8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59B6" w14:textId="77777777" w:rsidR="00A901A8" w:rsidRDefault="00A901A8" w:rsidP="00BA3E51">
      <w:r>
        <w:separator/>
      </w:r>
    </w:p>
  </w:footnote>
  <w:footnote w:type="continuationSeparator" w:id="0">
    <w:p w14:paraId="3B6B04DA" w14:textId="77777777" w:rsidR="00A901A8" w:rsidRDefault="00A901A8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DDDDDD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2"/>
  </w:num>
  <w:num w:numId="2" w16cid:durableId="1281032692">
    <w:abstractNumId w:val="1"/>
  </w:num>
  <w:num w:numId="3" w16cid:durableId="1987591596">
    <w:abstractNumId w:val="3"/>
  </w:num>
  <w:num w:numId="4" w16cid:durableId="92152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46"/>
    <w:rsid w:val="00021DEC"/>
    <w:rsid w:val="00035393"/>
    <w:rsid w:val="00041F8A"/>
    <w:rsid w:val="00045F2E"/>
    <w:rsid w:val="00055BBC"/>
    <w:rsid w:val="000713E8"/>
    <w:rsid w:val="00073BF3"/>
    <w:rsid w:val="00077FEB"/>
    <w:rsid w:val="00081B51"/>
    <w:rsid w:val="000910D0"/>
    <w:rsid w:val="000A6C07"/>
    <w:rsid w:val="000A6E00"/>
    <w:rsid w:val="000B00D1"/>
    <w:rsid w:val="000B224D"/>
    <w:rsid w:val="000C6087"/>
    <w:rsid w:val="000C7293"/>
    <w:rsid w:val="000D3891"/>
    <w:rsid w:val="000F3FE2"/>
    <w:rsid w:val="001235F6"/>
    <w:rsid w:val="00140582"/>
    <w:rsid w:val="00144334"/>
    <w:rsid w:val="00157DB0"/>
    <w:rsid w:val="00173B36"/>
    <w:rsid w:val="00177BCB"/>
    <w:rsid w:val="001A37F3"/>
    <w:rsid w:val="001A740C"/>
    <w:rsid w:val="001C7C23"/>
    <w:rsid w:val="001C7DE5"/>
    <w:rsid w:val="001E5794"/>
    <w:rsid w:val="001F6D5E"/>
    <w:rsid w:val="002005BC"/>
    <w:rsid w:val="00211913"/>
    <w:rsid w:val="00214FE2"/>
    <w:rsid w:val="00217454"/>
    <w:rsid w:val="002251C8"/>
    <w:rsid w:val="002333BC"/>
    <w:rsid w:val="0023424A"/>
    <w:rsid w:val="0023600D"/>
    <w:rsid w:val="00241482"/>
    <w:rsid w:val="00241F12"/>
    <w:rsid w:val="00247A85"/>
    <w:rsid w:val="00247AFA"/>
    <w:rsid w:val="00261E7B"/>
    <w:rsid w:val="00262B06"/>
    <w:rsid w:val="00270303"/>
    <w:rsid w:val="00276ADF"/>
    <w:rsid w:val="00286E1E"/>
    <w:rsid w:val="00293BB8"/>
    <w:rsid w:val="002954B8"/>
    <w:rsid w:val="002A27B3"/>
    <w:rsid w:val="002A4A92"/>
    <w:rsid w:val="002A6A5C"/>
    <w:rsid w:val="002B0852"/>
    <w:rsid w:val="002C0662"/>
    <w:rsid w:val="002D131D"/>
    <w:rsid w:val="002D5478"/>
    <w:rsid w:val="002E013D"/>
    <w:rsid w:val="002F0125"/>
    <w:rsid w:val="002F45B3"/>
    <w:rsid w:val="00302AC1"/>
    <w:rsid w:val="00320ECB"/>
    <w:rsid w:val="00326FD3"/>
    <w:rsid w:val="003416F8"/>
    <w:rsid w:val="00344FC0"/>
    <w:rsid w:val="00345199"/>
    <w:rsid w:val="00353B04"/>
    <w:rsid w:val="00355D85"/>
    <w:rsid w:val="0037411E"/>
    <w:rsid w:val="00377A0D"/>
    <w:rsid w:val="00382737"/>
    <w:rsid w:val="003B40DD"/>
    <w:rsid w:val="003E02DA"/>
    <w:rsid w:val="003E1692"/>
    <w:rsid w:val="003E7783"/>
    <w:rsid w:val="003F1663"/>
    <w:rsid w:val="00430D9E"/>
    <w:rsid w:val="00435CB0"/>
    <w:rsid w:val="00436687"/>
    <w:rsid w:val="00440E3B"/>
    <w:rsid w:val="00442A0E"/>
    <w:rsid w:val="00443C70"/>
    <w:rsid w:val="00471EA5"/>
    <w:rsid w:val="00477151"/>
    <w:rsid w:val="00487798"/>
    <w:rsid w:val="00490100"/>
    <w:rsid w:val="004970FA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5F87"/>
    <w:rsid w:val="00541D28"/>
    <w:rsid w:val="005566E7"/>
    <w:rsid w:val="00560C7D"/>
    <w:rsid w:val="00564622"/>
    <w:rsid w:val="00577416"/>
    <w:rsid w:val="00594E94"/>
    <w:rsid w:val="005A3E0B"/>
    <w:rsid w:val="005B3227"/>
    <w:rsid w:val="005E77B1"/>
    <w:rsid w:val="005E79ED"/>
    <w:rsid w:val="00610BE5"/>
    <w:rsid w:val="006110F3"/>
    <w:rsid w:val="006175E6"/>
    <w:rsid w:val="00645019"/>
    <w:rsid w:val="00664D17"/>
    <w:rsid w:val="0067056E"/>
    <w:rsid w:val="0068094B"/>
    <w:rsid w:val="00683A2B"/>
    <w:rsid w:val="00684B3B"/>
    <w:rsid w:val="00686284"/>
    <w:rsid w:val="006B4FB7"/>
    <w:rsid w:val="006D195E"/>
    <w:rsid w:val="006D2C2C"/>
    <w:rsid w:val="006D6E46"/>
    <w:rsid w:val="00703F8F"/>
    <w:rsid w:val="00716542"/>
    <w:rsid w:val="007337AD"/>
    <w:rsid w:val="0073402D"/>
    <w:rsid w:val="00735339"/>
    <w:rsid w:val="00755988"/>
    <w:rsid w:val="00780ADA"/>
    <w:rsid w:val="00792D43"/>
    <w:rsid w:val="007B30FE"/>
    <w:rsid w:val="007B7A61"/>
    <w:rsid w:val="007C1FF3"/>
    <w:rsid w:val="007D7995"/>
    <w:rsid w:val="007E1FA8"/>
    <w:rsid w:val="007E6083"/>
    <w:rsid w:val="00812951"/>
    <w:rsid w:val="00820B7B"/>
    <w:rsid w:val="00832245"/>
    <w:rsid w:val="008326F7"/>
    <w:rsid w:val="00855181"/>
    <w:rsid w:val="00857D47"/>
    <w:rsid w:val="00863505"/>
    <w:rsid w:val="00882F23"/>
    <w:rsid w:val="0089047A"/>
    <w:rsid w:val="00891A01"/>
    <w:rsid w:val="008A1020"/>
    <w:rsid w:val="008A1250"/>
    <w:rsid w:val="008A1FCF"/>
    <w:rsid w:val="008B1112"/>
    <w:rsid w:val="008B6E0E"/>
    <w:rsid w:val="008B7258"/>
    <w:rsid w:val="008C78F5"/>
    <w:rsid w:val="008E38F4"/>
    <w:rsid w:val="00914419"/>
    <w:rsid w:val="00962E61"/>
    <w:rsid w:val="00986331"/>
    <w:rsid w:val="00991FC7"/>
    <w:rsid w:val="009A6667"/>
    <w:rsid w:val="009B2B04"/>
    <w:rsid w:val="009C4C61"/>
    <w:rsid w:val="009C7105"/>
    <w:rsid w:val="009F6C2F"/>
    <w:rsid w:val="009F7DDE"/>
    <w:rsid w:val="00A122BB"/>
    <w:rsid w:val="00A260DA"/>
    <w:rsid w:val="00A300FD"/>
    <w:rsid w:val="00A37F9E"/>
    <w:rsid w:val="00A77120"/>
    <w:rsid w:val="00A901A8"/>
    <w:rsid w:val="00A910C9"/>
    <w:rsid w:val="00AA2724"/>
    <w:rsid w:val="00AB7FE5"/>
    <w:rsid w:val="00AC1E5A"/>
    <w:rsid w:val="00B11A48"/>
    <w:rsid w:val="00B14E21"/>
    <w:rsid w:val="00B33159"/>
    <w:rsid w:val="00B400AF"/>
    <w:rsid w:val="00B54AD3"/>
    <w:rsid w:val="00B55CE2"/>
    <w:rsid w:val="00B62B99"/>
    <w:rsid w:val="00B643D0"/>
    <w:rsid w:val="00B71E93"/>
    <w:rsid w:val="00B87E22"/>
    <w:rsid w:val="00BA3E51"/>
    <w:rsid w:val="00BB2D2C"/>
    <w:rsid w:val="00BB3142"/>
    <w:rsid w:val="00BB7A6A"/>
    <w:rsid w:val="00BD6049"/>
    <w:rsid w:val="00C155FC"/>
    <w:rsid w:val="00C365C4"/>
    <w:rsid w:val="00C532FC"/>
    <w:rsid w:val="00C75D84"/>
    <w:rsid w:val="00C857CB"/>
    <w:rsid w:val="00CA5CD9"/>
    <w:rsid w:val="00CC25BF"/>
    <w:rsid w:val="00CC4BE1"/>
    <w:rsid w:val="00CC5ED4"/>
    <w:rsid w:val="00CD3DFC"/>
    <w:rsid w:val="00CE59F0"/>
    <w:rsid w:val="00D00D49"/>
    <w:rsid w:val="00D04093"/>
    <w:rsid w:val="00D0794D"/>
    <w:rsid w:val="00D140DF"/>
    <w:rsid w:val="00D170A9"/>
    <w:rsid w:val="00D23AC8"/>
    <w:rsid w:val="00D34C86"/>
    <w:rsid w:val="00D51535"/>
    <w:rsid w:val="00D666BB"/>
    <w:rsid w:val="00D720DF"/>
    <w:rsid w:val="00D91DAB"/>
    <w:rsid w:val="00D92ED4"/>
    <w:rsid w:val="00D94ABF"/>
    <w:rsid w:val="00DA699C"/>
    <w:rsid w:val="00DB0CD2"/>
    <w:rsid w:val="00DD7F84"/>
    <w:rsid w:val="00DE3C4E"/>
    <w:rsid w:val="00DF1CB7"/>
    <w:rsid w:val="00E20245"/>
    <w:rsid w:val="00E2301F"/>
    <w:rsid w:val="00E32A75"/>
    <w:rsid w:val="00E34964"/>
    <w:rsid w:val="00E41A02"/>
    <w:rsid w:val="00E4379F"/>
    <w:rsid w:val="00E65596"/>
    <w:rsid w:val="00E67A2D"/>
    <w:rsid w:val="00E817BA"/>
    <w:rsid w:val="00EA0042"/>
    <w:rsid w:val="00EA7D84"/>
    <w:rsid w:val="00EB1D1B"/>
    <w:rsid w:val="00F36875"/>
    <w:rsid w:val="00F51E3E"/>
    <w:rsid w:val="00F53B71"/>
    <w:rsid w:val="00F5786D"/>
    <w:rsid w:val="00F62A6F"/>
    <w:rsid w:val="00F716E1"/>
    <w:rsid w:val="00F7208A"/>
    <w:rsid w:val="00F908C3"/>
    <w:rsid w:val="00F91753"/>
    <w:rsid w:val="00FB1F01"/>
    <w:rsid w:val="00FE2094"/>
    <w:rsid w:val="00FF3A2B"/>
    <w:rsid w:val="00FF673C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6AF95"/>
  <w15:chartTrackingRefBased/>
  <w15:docId w15:val="{603E8CEE-DDC2-48BE-BE7F-F39FA064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F8F8F8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4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595959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969696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595959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D4D4D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969696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A5A5A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6E6E6E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595959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595959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DF1CB7"/>
    <w:rPr>
      <w:b/>
      <w:bCs/>
      <w:color w:val="262626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595959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595959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alios\AppData\Roaming\Microsoft\Templates\Bold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228727379E45A5A45E2F84BD6CF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86043-62D5-4E0C-86F2-8AD2C06FB620}"/>
      </w:docPartPr>
      <w:docPartBody>
        <w:p w:rsidR="00B96B8F" w:rsidRDefault="00000000">
          <w:pPr>
            <w:pStyle w:val="2A228727379E45A5A45E2F84BD6CF419"/>
          </w:pPr>
          <w:r>
            <w:t>kristi</w:t>
          </w:r>
          <w:r>
            <w:br/>
            <w:t>LARR</w:t>
          </w:r>
        </w:p>
      </w:docPartBody>
    </w:docPart>
    <w:docPart>
      <w:docPartPr>
        <w:name w:val="26358857173E49F6AE4433582564D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1C980-5FFC-4631-80F9-21585F0DA4BC}"/>
      </w:docPartPr>
      <w:docPartBody>
        <w:p w:rsidR="00B96B8F" w:rsidRDefault="00000000">
          <w:pPr>
            <w:pStyle w:val="26358857173E49F6AE4433582564D18C"/>
          </w:pPr>
          <w:r w:rsidRPr="00B11A48">
            <w:t>Registered nurse</w:t>
          </w:r>
        </w:p>
      </w:docPartBody>
    </w:docPart>
    <w:docPart>
      <w:docPartPr>
        <w:name w:val="614AB28C1AC441A9A4027F107B6F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A2B63-E495-4FD2-BECD-4DAD0C7D88EA}"/>
      </w:docPartPr>
      <w:docPartBody>
        <w:p w:rsidR="00B96B8F" w:rsidRDefault="00000000">
          <w:pPr>
            <w:pStyle w:val="614AB28C1AC441A9A4027F107B6FE238"/>
          </w:pPr>
          <w:r w:rsidRPr="00B11A48">
            <w:t>Contact info</w:t>
          </w:r>
        </w:p>
      </w:docPartBody>
    </w:docPart>
    <w:docPart>
      <w:docPartPr>
        <w:name w:val="209ADEB796754CB3BE63360AF15D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B1F7-1730-4A88-9B9C-5F50BDDEAA84}"/>
      </w:docPartPr>
      <w:docPartBody>
        <w:p w:rsidR="00B96B8F" w:rsidRDefault="00000000">
          <w:pPr>
            <w:pStyle w:val="209ADEB796754CB3BE63360AF15DA8DC"/>
          </w:pPr>
          <w:r w:rsidRPr="0086523D">
            <w:t>111 1st Avenue</w:t>
          </w:r>
        </w:p>
      </w:docPartBody>
    </w:docPart>
    <w:docPart>
      <w:docPartPr>
        <w:name w:val="FDD2E5FD471A4961B4F7FAAF7DA7F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2933-2FAE-4E01-A11F-E2F3D542E6EF}"/>
      </w:docPartPr>
      <w:docPartBody>
        <w:p w:rsidR="00B96B8F" w:rsidRDefault="00000000">
          <w:pPr>
            <w:pStyle w:val="FDD2E5FD471A4961B4F7FAAF7DA7FC13"/>
          </w:pPr>
          <w:r w:rsidRPr="0086523D">
            <w:t>909.555.0100</w:t>
          </w:r>
        </w:p>
      </w:docPartBody>
    </w:docPart>
    <w:docPart>
      <w:docPartPr>
        <w:name w:val="870EC152AFDA456DAAE0D96FC8B95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42F03-59B7-406C-BE7E-E8EDBCCC6923}"/>
      </w:docPartPr>
      <w:docPartBody>
        <w:p w:rsidR="00B96B8F" w:rsidRDefault="00000000">
          <w:pPr>
            <w:pStyle w:val="870EC152AFDA456DAAE0D96FC8B95157"/>
          </w:pPr>
          <w:r w:rsidRPr="00B11A48">
            <w:t>kristi@example.com</w:t>
          </w:r>
        </w:p>
      </w:docPartBody>
    </w:docPart>
    <w:docPart>
      <w:docPartPr>
        <w:name w:val="37A6B0DDB5AF45A0B91FF67CB5C71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48D57-8B4D-456C-8400-22A92B7BE7B9}"/>
      </w:docPartPr>
      <w:docPartBody>
        <w:p w:rsidR="00B96B8F" w:rsidRDefault="00000000">
          <w:pPr>
            <w:pStyle w:val="37A6B0DDB5AF45A0B91FF67CB5C71045"/>
          </w:pPr>
          <w:r w:rsidRPr="0086523D">
            <w:t>www.interestingsite.com</w:t>
          </w:r>
        </w:p>
      </w:docPartBody>
    </w:docPart>
    <w:docPart>
      <w:docPartPr>
        <w:name w:val="A396D894FB774A689777AED65486D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63442-1D1E-488D-81D9-BC321A215A13}"/>
      </w:docPartPr>
      <w:docPartBody>
        <w:p w:rsidR="00B96B8F" w:rsidRDefault="00000000">
          <w:pPr>
            <w:pStyle w:val="A396D894FB774A689777AED65486DBEF"/>
          </w:pPr>
          <w:r w:rsidRPr="00353B04">
            <w:t>Education</w:t>
          </w:r>
        </w:p>
      </w:docPartBody>
    </w:docPart>
    <w:docPart>
      <w:docPartPr>
        <w:name w:val="E4ACEDD94AC74CFF93D29DD2CEEE7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03BC5-4F7D-4A3D-B867-67EC6A406CAB}"/>
      </w:docPartPr>
      <w:docPartBody>
        <w:p w:rsidR="00B96B8F" w:rsidRDefault="00000000">
          <w:pPr>
            <w:pStyle w:val="E4ACEDD94AC74CFF93D29DD2CEEE7A66"/>
          </w:pPr>
          <w:r>
            <w:t>Bellows College | Madison, WI</w:t>
          </w:r>
        </w:p>
      </w:docPartBody>
    </w:docPart>
    <w:docPart>
      <w:docPartPr>
        <w:name w:val="48E3D954A71A4C07BB09BB0914C44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7DEFA-AAB6-44B9-914E-B828241023D5}"/>
      </w:docPartPr>
      <w:docPartBody>
        <w:p w:rsidR="00B96B8F" w:rsidRDefault="00000000">
          <w:pPr>
            <w:pStyle w:val="48E3D954A71A4C07BB09BB0914C443AC"/>
          </w:pPr>
          <w:r>
            <w:rPr>
              <w:shd w:val="clear" w:color="auto" w:fill="FFFFFF"/>
            </w:rPr>
            <w:t>B</w:t>
          </w:r>
          <w:r w:rsidRPr="00D152AB">
            <w:t>achelors of Science in Nursing</w:t>
          </w:r>
        </w:p>
      </w:docPartBody>
    </w:docPart>
    <w:docPart>
      <w:docPartPr>
        <w:name w:val="51B3503EFD4042E18260286DB2D11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2BA1-5FFC-4148-B2F0-BF4167676E45}"/>
      </w:docPartPr>
      <w:docPartBody>
        <w:p w:rsidR="00B96B8F" w:rsidRDefault="00000000">
          <w:pPr>
            <w:pStyle w:val="51B3503EFD4042E18260286DB2D11611"/>
          </w:pPr>
          <w:r>
            <w:t>R</w:t>
          </w:r>
          <w:r w:rsidRPr="008247DC">
            <w:t>elevant coursework</w:t>
          </w:r>
          <w:r>
            <w:t>:</w:t>
          </w:r>
          <w:r w:rsidRPr="008247DC">
            <w:t xml:space="preserve"> </w:t>
          </w:r>
          <w:r>
            <w:t>A</w:t>
          </w:r>
          <w:r w:rsidRPr="008247DC">
            <w:t xml:space="preserve">natomy and physiology, pharmacology, nursing ethics, and patient care management.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E"/>
    <w:rsid w:val="00010A1E"/>
    <w:rsid w:val="001D154D"/>
    <w:rsid w:val="00B96B8F"/>
    <w:rsid w:val="00C87740"/>
    <w:rsid w:val="00C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228727379E45A5A45E2F84BD6CF419">
    <w:name w:val="2A228727379E45A5A45E2F84BD6CF419"/>
  </w:style>
  <w:style w:type="paragraph" w:customStyle="1" w:styleId="26358857173E49F6AE4433582564D18C">
    <w:name w:val="26358857173E49F6AE4433582564D18C"/>
  </w:style>
  <w:style w:type="paragraph" w:customStyle="1" w:styleId="614AB28C1AC441A9A4027F107B6FE238">
    <w:name w:val="614AB28C1AC441A9A4027F107B6FE238"/>
  </w:style>
  <w:style w:type="paragraph" w:customStyle="1" w:styleId="209ADEB796754CB3BE63360AF15DA8DC">
    <w:name w:val="209ADEB796754CB3BE63360AF15DA8DC"/>
  </w:style>
  <w:style w:type="paragraph" w:customStyle="1" w:styleId="B62CE0E3085D48D8A2641C6C52D1933E">
    <w:name w:val="B62CE0E3085D48D8A2641C6C52D1933E"/>
  </w:style>
  <w:style w:type="paragraph" w:customStyle="1" w:styleId="348BBB11ADBB4B448C83EF9250F716BF">
    <w:name w:val="348BBB11ADBB4B448C83EF9250F716BF"/>
  </w:style>
  <w:style w:type="paragraph" w:customStyle="1" w:styleId="FDD2E5FD471A4961B4F7FAAF7DA7FC13">
    <w:name w:val="FDD2E5FD471A4961B4F7FAAF7DA7FC13"/>
  </w:style>
  <w:style w:type="paragraph" w:customStyle="1" w:styleId="870EC152AFDA456DAAE0D96FC8B95157">
    <w:name w:val="870EC152AFDA456DAAE0D96FC8B95157"/>
  </w:style>
  <w:style w:type="paragraph" w:customStyle="1" w:styleId="37A6B0DDB5AF45A0B91FF67CB5C71045">
    <w:name w:val="37A6B0DDB5AF45A0B91FF67CB5C71045"/>
  </w:style>
  <w:style w:type="paragraph" w:customStyle="1" w:styleId="A396D894FB774A689777AED65486DBEF">
    <w:name w:val="A396D894FB774A689777AED65486DBEF"/>
  </w:style>
  <w:style w:type="paragraph" w:customStyle="1" w:styleId="E4ACEDD94AC74CFF93D29DD2CEEE7A66">
    <w:name w:val="E4ACEDD94AC74CFF93D29DD2CEEE7A66"/>
  </w:style>
  <w:style w:type="paragraph" w:customStyle="1" w:styleId="48E3D954A71A4C07BB09BB0914C443AC">
    <w:name w:val="48E3D954A71A4C07BB09BB0914C443AC"/>
  </w:style>
  <w:style w:type="paragraph" w:customStyle="1" w:styleId="51B3503EFD4042E18260286DB2D11611">
    <w:name w:val="51B3503EFD4042E18260286DB2D116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6F90C-3872-4A51-9072-8D77656223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9EDD3F8-1D64-4C88-B6DC-D936ECDA20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ED6438-247B-45B3-9FD9-1EE1F0EC6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nursing resume.dotx</Template>
  <TotalTime>1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Palios</dc:creator>
  <cp:keywords/>
  <dc:description/>
  <cp:lastModifiedBy>Antonis Palios</cp:lastModifiedBy>
  <cp:revision>3</cp:revision>
  <dcterms:created xsi:type="dcterms:W3CDTF">2026-07-07T09:30:00Z</dcterms:created>
  <dcterms:modified xsi:type="dcterms:W3CDTF">2026-07-07T09:33:00Z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