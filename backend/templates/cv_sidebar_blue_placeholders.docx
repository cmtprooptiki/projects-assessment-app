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3200"/>
        <w:gridCol w:w="6440"/>
      </w:tblGrid>
      <w:tr>
        <w:trPr>
          <w:trHeight w:val="100" w:hRule="atLeast"/>
        </w:trPr>
        <w:tc>
          <w:tcPr>
            <w:tcW w:w="1750" w:type="pct"/>
            <w:shd w:val="clear" w:color="auto" w:fill="F0F0F0"/>
            <w:tcMar>
              <w:top w:w="0" w:type="dxa"/>
              <w:left w:w="0" w:type="dxa"/>
              <w:right w:w="0" w:type="dxa"/>
              <w:bottom w:w="0" w:type="dxa"/>
            </w:tcMar>
            <w:vAlign w:val="top"/>
          </w:tcPr>
          <w:tbl>
            <w:tblPr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0" w:type="dxa"/>
                <w:left w:w="0" w:type="dxa"/>
                <w:right w:w="0" w:type="dxa"/>
                <w:bottom w:w="0" w:type="dxa"/>
              </w:tblCellMar>
            </w:tblPr>
            <w:tblGrid>
              <w:gridCol w:w="3200"/>
            </w:tblGrid>
            <w:tr>
              <w:tc>
                <w:tcPr>
                  <w:tcW w:w="5000" w:type="pct"/>
                  <w:shd w:val="clear" w:color="auto" w:fill="4472C4"/>
                  <w:tcMar>
                    <w:top w:w="0" w:type="dxa"/>
                    <w:left w:w="200" w:type="dxa"/>
                    <w:right w:w="200" w:type="dxa"/>
                    <w:bottom w:w="0" w:type="dxa"/>
                  </w:tcMar>
                </w:tcPr>
                <w:p w14:paraId="10000001" w14:textId="77777777" w:rsidR="00B11A48" w:rsidRDefault="00B11A48">
                  <w:pPr>
                    <w:spacing w:before="300" w:after="20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800000" cy="1800000"/>
                        <wp:effectExtent l="0" t="0" r="0" b="0"/>
                        <wp:docPr id="201" name="EmployeePhot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EmployeePhot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_employee_photo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800000"/>
                                </a:xfrm>
                                <a:prstGeom prst="ellipse">
                                  <a:avLst/>
                                </a:prstGeom>
                                <a:ln w="57150">
                                  <a:solidFill>
                                    <a:srgbClr val="FFFFFF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w="5000" w:type="pct"/>
                  <w:shd w:val="clear" w:color="auto" w:fill="F0F0F0"/>
                  <w:tcMar>
                    <w:top w:w="120" w:type="dxa"/>
                    <w:left w:w="200" w:type="dxa"/>
                    <w:right w:w="200" w:type="dxa"/>
                    <w:bottom w:w="0" w:type="dxa"/>
                  </w:tcMar>
                </w:tcPr>
                <w:p w14:paraId="10000002" w14:textId="77777777" w:rsidR="00B11A48" w:rsidRDefault="00B11A48">
                  <w:pPr>
                    <w:spacing w:before="0" w:after="40"/>
                    <w:jc w:val="center"/>
                  </w:pPr>
                  <w:r>
                    <w:rPr>
                      <w:rFonts w:ascii="Montserrat" w:hAnsi="Montserrat" w:cs="Calibri"/>
                      <w:color w:val="2D2D2D"/>
                      <w:b/>
                      <w:bCs/>
                      <w:sz w:val="40"/>
                      <w:szCs w:val="40"/>
                    </w:rPr>
                    <w:t xml:space="preserve">{firstName} {lastName}</w:t>
                  </w:r>
                </w:p>
                <w:p w14:paraId="10000003" w14:textId="77777777" w:rsidR="00B11A48" w:rsidRDefault="00B11A48">
                  <w:pPr>
                    <w:spacing w:before="0" w:after="160"/>
                    <w:jc w:val="center"/>
                  </w:pPr>
                  <w:r>
                    <w:rPr>
                      <w:rFonts w:ascii="Montserrat" w:hAnsi="Montserrat" w:cs="Calibri"/>
                      <w:color w:val="555555"/>
                      <w:sz w:val="18"/>
                      <w:szCs w:val="18"/>
                    </w:rPr>
                    <w:t xml:space="preserve">{department}</w:t>
                  </w:r>
                </w:p>
                <w:p w14:paraId="10000004" w14:textId="77777777" w:rsidR="00B11A48" w:rsidRDefault="00B11A48">
                  <w:pPr>
                    <w:pBdr>
                      <w:bottom w:val="single" w:sz="6" w:space="1" w:color="4472C4"/>
                    </w:pBdr>
                    <w:spacing w:before="180" w:after="80"/>
                  </w:pPr>
                  <w:r>
                    <w:rPr>
                      <w:rFonts w:ascii="Segoe UI Symbol" w:hAnsi="Segoe UI Symbol" w:cs="Segoe UI Symbol"/>
                      <w:color w:val="4472C4"/>
                      <w:sz w:val="22"/>
                      <w:szCs w:val="22"/>
                    </w:rPr>
                    <w:t xml:space="preserve">☎ </w:t>
                  </w:r>
                  <w:r>
                    <w:rPr>
                      <w:rFonts w:ascii="Montserrat" w:hAnsi="Montserrat" w:cs="Calibri"/>
                      <w:color w:val="2D2D2D"/>
                      <w:b/>
                      <w:bCs/>
                      <w:sz w:val="22"/>
                      <w:szCs w:val="22"/>
                    </w:rPr>
                    <w:t xml:space="preserve">Contact</w:t>
                  </w:r>
                </w:p>
                <w:p w14:paraId="10000005" w14:textId="77777777" w:rsidR="00B11A48" w:rsidRDefault="00B11A48">
                  <w:pPr>
                    <w:spacing w:before="0" w:after="60"/>
                  </w:pPr>
                  <w:r>
                    <w:rPr>
                      <w:rFonts w:ascii="Segoe UI Symbol" w:hAnsi="Segoe UI Symbol" w:cs="Segoe UI Symbol"/>
                      <w:color w:val="4472C4"/>
                      <w:sz w:val="17"/>
                      <w:szCs w:val="17"/>
                    </w:rPr>
                    <w:t xml:space="preserve">☎ </w:t>
                  </w:r>
                  <w:r>
                    <w:rPr>
                      <w:rFonts w:ascii="Montserrat" w:hAnsi="Montserrat" w:cs="Calibri"/>
                      <w:color w:val="555555"/>
                      <w:sz w:val="17"/>
                      <w:szCs w:val="17"/>
                    </w:rPr>
                    <w:t xml:space="preserve">{phone}</w:t>
                  </w:r>
                </w:p>
                <w:p w14:paraId="10000006" w14:textId="77777777" w:rsidR="00B11A48" w:rsidRDefault="00B11A48">
                  <w:pPr>
                    <w:spacing w:before="0" w:after="60"/>
                  </w:pPr>
                  <w:r>
                    <w:rPr>
                      <w:rFonts w:ascii="Segoe UI Symbol" w:hAnsi="Segoe UI Symbol" w:cs="Segoe UI Symbol"/>
                      <w:color w:val="4472C4"/>
                      <w:sz w:val="17"/>
                      <w:szCs w:val="17"/>
                    </w:rPr>
                    <w:t xml:space="preserve">✉ </w:t>
                  </w:r>
                  <w:r>
                    <w:rPr>
                      <w:rFonts w:ascii="Montserrat" w:hAnsi="Montserrat" w:cs="Calibri"/>
                      <w:color w:val="555555"/>
                      <w:sz w:val="17"/>
                      <w:szCs w:val="17"/>
                    </w:rPr>
                    <w:t xml:space="preserve">{email}</w:t>
                  </w:r>
                </w:p>
                <w:p w14:paraId="10000007" w14:textId="77777777" w:rsidR="00B11A48" w:rsidRDefault="00B11A48">
                  <w:pPr>
                    <w:spacing w:before="0" w:after="60"/>
                  </w:pPr>
                  <w:r>
                    <w:rPr>
                      <w:rFonts w:ascii="Segoe UI Emoji" w:hAnsi="Segoe UI Emoji" w:cs="Segoe UI Emoji"/>
                      <w:color w:val="4472C4"/>
                      <w:sz w:val="17"/>
                      <w:szCs w:val="17"/>
                    </w:rPr>
                    <w:t xml:space="preserve">📍 </w:t>
                  </w:r>
                  <w:r>
                    <w:rPr>
                      <w:rFonts w:ascii="Montserrat" w:hAnsi="Montserrat" w:cs="Calibri"/>
                      <w:color w:val="555555"/>
                      <w:sz w:val="17"/>
                      <w:szCs w:val="17"/>
                    </w:rPr>
                    <w:t xml:space="preserve">{homeAddress}</w:t>
                  </w:r>
                </w:p>
                <w:p w14:paraId="10000008" w14:textId="77777777" w:rsidR="00B11A48" w:rsidRDefault="00B11A48">
                  <w:pPr>
                    <w:spacing w:before="0" w:after="60"/>
                  </w:pPr>
                  <w:r>
                    <w:rPr>
                      <w:rFonts w:ascii="Montserrat" w:hAnsi="Montserrat" w:cs="Calibri"/>
                      <w:color w:val="555555"/>
                      <w:sz w:val="17"/>
                      <w:szCs w:val="17"/>
                    </w:rPr>
                    <w:t xml:space="preserve">Ημ/νία: {dateOfBirth}</w:t>
                  </w:r>
                </w:p>
                <w:p w14:paraId="10000009" w14:textId="77777777" w:rsidR="00B11A48" w:rsidRDefault="00B11A48">
                  <w:pPr>
                    <w:spacing w:before="0" w:after="60"/>
                  </w:pPr>
                  <w:r>
                    <w:rPr>
                      <w:rFonts w:ascii="Montserrat" w:hAnsi="Montserrat" w:cs="Calibri"/>
                      <w:color w:val="555555"/>
                      <w:sz w:val="17"/>
                      <w:szCs w:val="17"/>
                    </w:rPr>
                    <w:t xml:space="preserve">Τόπος: {placeOfBirth}</w:t>
                  </w:r>
                </w:p>
                <w:p w14:paraId="1000000A" w14:textId="77777777" w:rsidR="00B11A48" w:rsidRDefault="00B11A48">
                  <w:pPr>
                    <w:spacing w:before="0" w:after="100"/>
                  </w:pPr>
                </w:p>
                <w:p w14:paraId="1000000B" w14:textId="77777777" w:rsidR="00B11A48" w:rsidRDefault="00B11A48">
                  <w:pPr>
                    <w:pBdr>
                      <w:bottom w:val="single" w:sz="6" w:space="1" w:color="4472C4"/>
                    </w:pBdr>
                    <w:spacing w:before="180" w:after="80"/>
                  </w:pPr>
                  <w:r>
                    <w:rPr>
                      <w:rFonts w:ascii="Segoe UI Emoji" w:hAnsi="Segoe UI Emoji" w:cs="Segoe UI Emoji"/>
                      <w:color w:val="4472C4"/>
                      <w:sz w:val="22"/>
                      <w:szCs w:val="22"/>
                    </w:rPr>
                    <w:t xml:space="preserve">👤 </w:t>
                  </w:r>
                  <w:r>
                    <w:rPr>
                      <w:rFonts w:ascii="Montserrat" w:hAnsi="Montserrat" w:cs="Calibri"/>
                      <w:color w:val="2D2D2D"/>
                      <w:b/>
                      <w:bCs/>
                      <w:sz w:val="22"/>
                      <w:szCs w:val="22"/>
                    </w:rPr>
                    <w:t xml:space="preserve">About Me</w:t>
                  </w:r>
                </w:p>
                <w:p w14:paraId="1000000C" w14:textId="77777777" w:rsidR="00B11A48" w:rsidRDefault="00B11A48">
                  <w:pPr>
                    <w:spacing w:before="0" w:after="100"/>
                  </w:pPr>
                </w:p>
                <w:p w14:paraId="1000000D" w14:textId="77777777" w:rsidR="00B11A48" w:rsidRDefault="00B11A48">
                  <w:pPr>
                    <w:spacing w:before="0" w:after="100"/>
                  </w:pPr>
                </w:p>
                <w:p w14:paraId="1000000E" w14:textId="77777777" w:rsidR="00B11A48" w:rsidRDefault="00B11A48">
                  <w:pPr>
                    <w:spacing w:before="0" w:after="100"/>
                  </w:pPr>
                </w:p>
                <w:p w14:paraId="1000000F" w14:textId="77777777" w:rsidR="00B11A48" w:rsidRDefault="00B11A48">
                  <w:pPr>
                    <w:spacing w:before="0" w:after="100"/>
                  </w:pPr>
                </w:p>
                <w:p w14:paraId="10000010" w14:textId="77777777" w:rsidR="00B11A48" w:rsidRDefault="00B11A48">
                  <w:pPr>
                    <w:spacing w:before="0" w:after="100"/>
                  </w:pPr>
                </w:p>
                <w:p w14:paraId="10000011" w14:textId="77777777" w:rsidR="00B11A48" w:rsidRDefault="00B11A48">
                  <w:pPr>
                    <w:pBdr>
                      <w:bottom w:val="single" w:sz="6" w:space="1" w:color="4472C4"/>
                    </w:pBdr>
                    <w:spacing w:before="180" w:after="80"/>
                  </w:pPr>
                  <w:r>
                    <w:rPr>
                      <w:rFonts w:ascii="Segoe UI Symbol" w:hAnsi="Segoe UI Symbol" w:cs="Segoe UI Symbol"/>
                      <w:color w:val="4472C4"/>
                      <w:sz w:val="22"/>
                      <w:szCs w:val="22"/>
                    </w:rPr>
                    <w:t xml:space="preserve">⭐ </w:t>
                  </w:r>
                  <w:r>
                    <w:rPr>
                      <w:rFonts w:ascii="Montserrat" w:hAnsi="Montserrat" w:cs="Calibri"/>
                      <w:color w:val="2D2D2D"/>
                      <w:b/>
                      <w:bCs/>
                      <w:sz w:val="22"/>
                      <w:szCs w:val="22"/>
                    </w:rPr>
                    <w:t xml:space="preserve">Skills</w:t>
                  </w:r>
                </w:p>
                <w:p w14:paraId="10000012" w14:textId="77777777" w:rsidR="00B11A48" w:rsidRDefault="00B11A48">
                  <w:pPr>
                    <w:spacing w:before="0" w:after="0"/>
                  </w:pPr>
                  <w:r>
                    <w:t>{#skillRows}</w:t>
                  </w:r>
                </w:p>
                <w:p w14:paraId="10000013" w14:textId="77777777" w:rsidR="00B11A48" w:rsidRDefault="00B11A48">
                  <w:pPr>
                    <w:spacing w:before="0" w:after="60"/>
                  </w:pPr>
                  <w:r>
                    <w:rPr>
                      <w:rFonts w:ascii="Segoe UI Symbol" w:hAnsi="Segoe UI Symbol" w:cs="Segoe UI Symbol"/>
                      <w:color w:val="4472C4"/>
                      <w:sz w:val="17"/>
                      <w:szCs w:val="17"/>
                    </w:rPr>
                    <w:t xml:space="preserve">▪ </w:t>
                  </w:r>
                  <w:r>
                    <w:rPr>
                      <w:rFonts w:ascii="Montserrat" w:hAnsi="Montserrat" w:cs="Calibri"/>
                      <w:color w:val="555555"/>
                      <w:sz w:val="17"/>
                      <w:szCs w:val="17"/>
                    </w:rPr>
                    <w:t xml:space="preserve">{skillText}</w:t>
                  </w:r>
                </w:p>
                <w:p w14:paraId="10000014" w14:textId="77777777" w:rsidR="00B11A48" w:rsidRDefault="00B11A48">
                  <w:pPr>
                    <w:spacing w:before="0" w:after="0"/>
                  </w:pPr>
                  <w:r>
                    <w:t>{/skillRows}</w:t>
                  </w:r>
                </w:p>
              </w:tc>
            </w:tr>
          </w:tbl>
          <w:p w14:paraId="10000015" w14:textId="77777777" w:rsidR="00B11A48" w:rsidRDefault="00B11A48">
            <w:pPr>
              <w:spacing w:before="0" w:after="0"/>
              <w:shd w:val="clear" w:color="auto" w:fill="F0F0F0"/>
            </w:pPr>
          </w:p>
        </w:tc>
        <w:tc>
          <w:tcPr>
            <w:tcW w:w="3250" w:type="pct"/>
            <w:shd w:val="clear" w:color="auto" w:fill="FFFFFF"/>
            <w:tcMar>
              <w:top w:w="200" w:type="dxa"/>
              <w:left w:w="300" w:type="dxa"/>
              <w:right w:w="300" w:type="dxa"/>
              <w:bottom w:w="0" w:type="dxa"/>
            </w:tcMar>
            <w:vAlign w:val="top"/>
          </w:tcPr>
          <w:p w14:paraId="10000016" w14:textId="77777777" w:rsidR="00B11A48" w:rsidRDefault="00B11A48">
            <w:pPr>
              <w:pBdr>
                <w:bottom w:val="single" w:sz="6" w:space="1" w:color="4472C4"/>
              </w:pBdr>
              <w:spacing w:before="280" w:after="80"/>
            </w:pPr>
            <w:r>
              <w:rPr>
                <w:rFonts w:ascii="Segoe UI Emoji" w:hAnsi="Segoe UI Emoji" w:cs="Segoe UI Emoji"/>
                <w:color w:val="4472C4"/>
                <w:sz w:val="24"/>
                <w:szCs w:val="24"/>
              </w:rPr>
              <w:t xml:space="preserve">🎓 </w:t>
            </w:r>
            <w:r>
              <w:rPr>
                <w:rFonts w:ascii="Montserrat" w:hAnsi="Montserrat" w:cs="Calibri"/>
                <w:color w:val="4472C4"/>
                <w:b/>
                <w:bCs/>
                <w:sz w:val="24"/>
                <w:szCs w:val="24"/>
              </w:rPr>
              <w:t xml:space="preserve">Education</w:t>
            </w:r>
          </w:p>
          <w:p w14:paraId="10000017" w14:textId="77777777" w:rsidR="00B11A48" w:rsidRDefault="00B11A48">
            <w:pPr>
              <w:spacing w:before="0" w:after="0"/>
            </w:pPr>
            <w:r>
              <w:t>{#educationOnlyRows}</w:t>
            </w:r>
          </w:p>
          <w:p w14:paraId="10000018" w14:textId="77777777" w:rsidR="00B11A48" w:rsidRDefault="00B11A48">
            <w:pPr>
              <w:spacing w:before="100" w:after="0"/>
            </w:pPr>
            <w:r>
              <w:rPr>
                <w:rFonts w:ascii="Calibri" w:hAnsi="Calibri" w:cs="Calibri"/>
                <w:color w:val="4472C4"/>
                <w:sz w:val="16"/>
                <w:szCs w:val="16"/>
              </w:rPr>
              <w:t xml:space="preserve">● </w:t>
            </w:r>
            <w:r>
              <w:rPr>
                <w:rFonts w:ascii="Montserrat" w:hAnsi="Montserrat" w:cs="Calibri"/>
                <w:color w:val="2D2D2D"/>
                <w:b/>
                <w:bCs/>
                <w:sz w:val="20"/>
                <w:szCs w:val="20"/>
              </w:rPr>
              <w:t xml:space="preserve">{institutionFull}</w:t>
            </w:r>
          </w:p>
          <w:p w14:paraId="10000019" w14:textId="77777777" w:rsidR="00B11A48" w:rsidRDefault="00B11A48">
            <w:pPr>
              <w:spacing w:before="0" w:after="0"/>
            </w:pPr>
            <w:r>
              <w:rPr>
                <w:rFonts w:ascii="Montserrat" w:hAnsi="Montserrat" w:cs="Calibri"/>
                <w:color w:val="4472C4"/>
                <w:i/>
                <w:iCs/>
                <w:sz w:val="18"/>
                <w:szCs w:val="18"/>
              </w:rPr>
              <w:t xml:space="preserve">{degreeTitle}</w:t>
            </w:r>
          </w:p>
          <w:p w14:paraId="1000001A" w14:textId="77777777" w:rsidR="00B11A48" w:rsidRDefault="00B11A48">
            <w:pPr>
              <w:spacing w:before="0" w:after="0"/>
            </w:pPr>
            <w:r>
              <w:t>{#degreeType}</w:t>
            </w:r>
          </w:p>
          <w:p w14:paraId="1000001B" w14:textId="77777777" w:rsidR="00B11A48" w:rsidRDefault="00B11A48">
            <w:pPr>
              <w:spacing w:before="0" w:after="0"/>
            </w:pPr>
            <w:r>
              <w:rPr>
                <w:rFonts w:ascii="Montserrat" w:hAnsi="Montserrat" w:cs="Calibri"/>
                <w:color w:val="555555"/>
                <w:sz w:val="18"/>
                <w:szCs w:val="18"/>
              </w:rPr>
              <w:t xml:space="preserve">{degreeType}</w:t>
            </w:r>
          </w:p>
          <w:p w14:paraId="1000001C" w14:textId="77777777" w:rsidR="00B11A48" w:rsidRDefault="00B11A48">
            <w:pPr>
              <w:spacing w:before="0" w:after="0"/>
            </w:pPr>
            <w:r>
              <w:t>{/degreeType}</w:t>
            </w:r>
          </w:p>
          <w:p w14:paraId="1000001D" w14:textId="77777777" w:rsidR="00B11A48" w:rsidRDefault="00B11A48">
            <w:pPr>
              <w:spacing w:before="0" w:after="0"/>
            </w:pPr>
            <w:r>
              <w:t>{#specialization}</w:t>
            </w:r>
          </w:p>
          <w:p w14:paraId="1000001E" w14:textId="77777777" w:rsidR="00B11A48" w:rsidRDefault="00B11A48">
            <w:pPr>
              <w:spacing w:before="0" w:after="0"/>
            </w:pPr>
            <w:r>
              <w:rPr>
                <w:rFonts w:ascii="Montserrat" w:hAnsi="Montserrat" w:cs="Calibri"/>
                <w:color w:val="555555"/>
                <w:sz w:val="18"/>
                <w:szCs w:val="18"/>
              </w:rPr>
              <w:t xml:space="preserve">{specialization}</w:t>
            </w:r>
          </w:p>
          <w:p w14:paraId="1000001F" w14:textId="77777777" w:rsidR="00B11A48" w:rsidRDefault="00B11A48">
            <w:pPr>
              <w:spacing w:before="0" w:after="0"/>
            </w:pPr>
            <w:r>
              <w:t>{/specialization}</w:t>
            </w:r>
          </w:p>
          <w:p w14:paraId="10000020" w14:textId="77777777" w:rsidR="00B11A48" w:rsidRDefault="00B11A48">
            <w:pPr>
              <w:spacing w:before="0" w:after="0"/>
            </w:pPr>
            <w:r>
              <w:rPr>
                <w:rFonts w:ascii="Montserrat" w:hAnsi="Montserrat" w:cs="Calibri"/>
                <w:color w:val="555555"/>
                <w:sz w:val="18"/>
                <w:szCs w:val="18"/>
              </w:rPr>
              <w:t xml:space="preserve">{dateAwarded}</w:t>
            </w:r>
          </w:p>
          <w:p w14:paraId="10000021" w14:textId="77777777" w:rsidR="00B11A48" w:rsidRDefault="00B11A48">
            <w:pPr>
              <w:spacing w:before="0" w:after="80"/>
            </w:pPr>
          </w:p>
          <w:p w14:paraId="10000022" w14:textId="77777777" w:rsidR="00B11A48" w:rsidRDefault="00B11A48">
            <w:pPr>
              <w:spacing w:before="0" w:after="0"/>
            </w:pPr>
            <w:r>
              <w:t>{/educationOnlyRows}</w:t>
            </w:r>
          </w:p>
          <w:p w14:paraId="10000023" w14:textId="77777777" w:rsidR="00B11A48" w:rsidRDefault="00B11A48">
            <w:pPr>
              <w:pBdr>
                <w:bottom w:val="single" w:sz="6" w:space="1" w:color="4472C4"/>
              </w:pBdr>
              <w:spacing w:before="280" w:after="80"/>
            </w:pPr>
            <w:r>
              <w:rPr>
                <w:rFonts w:ascii="Segoe UI Emoji" w:hAnsi="Segoe UI Emoji" w:cs="Segoe UI Emoji"/>
                <w:color w:val="4472C4"/>
                <w:sz w:val="24"/>
                <w:szCs w:val="24"/>
              </w:rPr>
              <w:t xml:space="preserve">💼 </w:t>
            </w:r>
            <w:r>
              <w:rPr>
                <w:rFonts w:ascii="Montserrat" w:hAnsi="Montserrat" w:cs="Calibri"/>
                <w:color w:val="4472C4"/>
                <w:b/>
                <w:bCs/>
                <w:sz w:val="24"/>
                <w:szCs w:val="24"/>
              </w:rPr>
              <w:t xml:space="preserve">Experience</w:t>
            </w:r>
          </w:p>
          <w:p w14:paraId="10000024" w14:textId="77777777" w:rsidR="00B11A48" w:rsidRDefault="00B11A48">
            <w:pPr>
              <w:spacing w:before="0" w:after="0"/>
            </w:pPr>
            <w:r>
              <w:t>{#workExperienceRows}</w:t>
            </w:r>
          </w:p>
          <w:p w14:paraId="10000025" w14:textId="77777777" w:rsidR="00B11A48" w:rsidRDefault="00B11A48">
            <w:pPr>
              <w:spacing w:before="100" w:after="0"/>
            </w:pPr>
            <w:r>
              <w:rPr>
                <w:rFonts w:ascii="Calibri" w:hAnsi="Calibri" w:cs="Calibri"/>
                <w:color w:val="4472C4"/>
                <w:sz w:val="16"/>
                <w:szCs w:val="16"/>
              </w:rPr>
              <w:t xml:space="preserve">● </w:t>
            </w:r>
            <w:r>
              <w:rPr>
                <w:rFonts w:ascii="Montserrat" w:hAnsi="Montserrat" w:cs="Calibri"/>
                <w:color w:val="2D2D2D"/>
                <w:b/>
                <w:bCs/>
                <w:sz w:val="20"/>
                <w:szCs w:val="20"/>
              </w:rPr>
              <w:t xml:space="preserve">{employerName}</w:t>
            </w:r>
          </w:p>
          <w:p w14:paraId="10000026" w14:textId="77777777" w:rsidR="00B11A48" w:rsidRDefault="00B11A48">
            <w:pPr>
              <w:spacing w:before="0" w:after="0"/>
            </w:pPr>
            <w:r>
              <w:t>{#projectText}</w:t>
            </w:r>
          </w:p>
          <w:p w14:paraId="10000027" w14:textId="77777777" w:rsidR="00B11A48" w:rsidRDefault="00B11A48">
            <w:pPr>
              <w:spacing w:before="0" w:after="0"/>
            </w:pPr>
            <w:r>
              <w:rPr>
                <w:rFonts w:ascii="Montserrat" w:hAnsi="Montserrat" w:cs="Calibri"/>
                <w:color w:val="4472C4"/>
                <w:i/>
                <w:iCs/>
                <w:sz w:val="18"/>
                <w:szCs w:val="18"/>
              </w:rPr>
              <w:t xml:space="preserve">{projectText}</w:t>
            </w:r>
          </w:p>
          <w:p w14:paraId="10000028" w14:textId="77777777" w:rsidR="00B11A48" w:rsidRDefault="00B11A48">
            <w:pPr>
              <w:spacing w:before="0" w:after="0"/>
            </w:pPr>
            <w:r>
              <w:t>{/projectText}</w:t>
            </w:r>
          </w:p>
          <w:p w14:paraId="10000029" w14:textId="77777777" w:rsidR="00B11A48" w:rsidRDefault="00B11A48">
            <w:pPr>
              <w:spacing w:before="0" w:after="0"/>
            </w:pPr>
            <w:r>
              <w:t>{#roleName}</w:t>
            </w:r>
          </w:p>
          <w:p w14:paraId="1000002A" w14:textId="77777777" w:rsidR="00B11A48" w:rsidRDefault="00B11A48">
            <w:pPr>
              <w:spacing w:before="0" w:after="0"/>
            </w:pPr>
            <w:r>
              <w:rPr>
                <w:rFonts w:ascii="Montserrat" w:hAnsi="Montserrat" w:cs="Calibri"/>
                <w:color w:val="555555"/>
                <w:sz w:val="18"/>
                <w:szCs w:val="18"/>
              </w:rPr>
              <w:t xml:space="preserve">{roleName}</w:t>
            </w:r>
          </w:p>
          <w:p w14:paraId="1000002B" w14:textId="77777777" w:rsidR="00B11A48" w:rsidRDefault="00B11A48">
            <w:pPr>
              <w:spacing w:before="0" w:after="0"/>
            </w:pPr>
            <w:r>
              <w:t>{/roleName}</w:t>
            </w:r>
          </w:p>
          <w:p w14:paraId="1000002C" w14:textId="77777777" w:rsidR="00B11A48" w:rsidRDefault="00B11A48">
            <w:pPr>
              <w:spacing w:before="0" w:after="0"/>
            </w:pPr>
            <w:r>
              <w:rPr>
                <w:rFonts w:ascii="Montserrat" w:hAnsi="Montserrat" w:cs="Calibri"/>
                <w:color w:val="555555"/>
                <w:sz w:val="18"/>
                <w:szCs w:val="18"/>
              </w:rPr>
              <w:t xml:space="preserve">{period}</w:t>
            </w:r>
          </w:p>
          <w:p w14:paraId="1000002D" w14:textId="77777777" w:rsidR="00B11A48" w:rsidRDefault="00B11A48">
            <w:pPr>
              <w:spacing w:before="0" w:after="80"/>
            </w:pPr>
          </w:p>
          <w:p w14:paraId="1000002E" w14:textId="77777777" w:rsidR="00B11A48" w:rsidRDefault="00B11A48">
            <w:pPr>
              <w:spacing w:before="0" w:after="0"/>
            </w:pPr>
            <w:r>
              <w:t>{/workExperienceRows}</w:t>
            </w:r>
          </w:p>
          <w:p w14:paraId="1000002F" w14:textId="77777777" w:rsidR="00B11A48" w:rsidRDefault="00B11A48">
            <w:pPr>
              <w:spacing w:before="0" w:after="0"/>
            </w:pPr>
            <w:r>
              <w:t>{#hasPublications}</w:t>
            </w:r>
          </w:p>
          <w:p w14:paraId="10000030" w14:textId="77777777" w:rsidR="00B11A48" w:rsidRDefault="00B11A48">
            <w:pPr>
              <w:pBdr>
                <w:bottom w:val="single" w:sz="6" w:space="1" w:color="4472C4"/>
              </w:pBdr>
              <w:spacing w:before="280" w:after="80"/>
            </w:pPr>
            <w:r>
              <w:rPr>
                <w:rFonts w:ascii="Montserrat" w:hAnsi="Montserrat" w:cs="Calibri"/>
                <w:color w:val="4472C4"/>
                <w:b/>
                <w:bCs/>
                <w:sz w:val="24"/>
                <w:szCs w:val="24"/>
              </w:rPr>
              <w:t xml:space="preserve">Publications</w:t>
            </w:r>
          </w:p>
          <w:p w14:paraId="10000031" w14:textId="77777777" w:rsidR="00B11A48" w:rsidRDefault="00B11A48">
            <w:pPr>
              <w:spacing w:before="0" w:after="0"/>
            </w:pPr>
            <w:r>
              <w:rPr>
                <w:rFonts w:ascii="Montserrat" w:hAnsi="Montserrat" w:cs="Calibri"/>
                <w:color w:val="555555"/>
                <w:sz w:val="18"/>
                <w:szCs w:val="18"/>
              </w:rPr>
              <w:t xml:space="preserve">{publicationsText}</w:t>
            </w:r>
          </w:p>
          <w:p w14:paraId="10000032" w14:textId="77777777" w:rsidR="00B11A48" w:rsidRDefault="00B11A48">
            <w:pPr>
              <w:spacing w:before="0" w:after="0"/>
            </w:pPr>
            <w:r>
              <w:t>{/hasPublications}</w:t>
            </w:r>
          </w:p>
          <w:p w14:paraId="10000033" w14:textId="77777777" w:rsidR="00B11A48" w:rsidRDefault="00B11A48">
            <w:pPr>
              <w:spacing w:before="0" w:after="80"/>
            </w:pPr>
          </w:p>
        </w:tc>
      </w:tr>
    </w:tbl>
    <w:sectPr>
      <w:pgSz w:w="11906" w:h="16838"/>
      <w:pgMar w:top="567" w:right="567" w:bottom="567" w:left="567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F0AC" w14:textId="77777777" w:rsidR="00F31AA1" w:rsidRDefault="00F31AA1" w:rsidP="00BA3E51">
      <w:r>
        <w:separator/>
      </w:r>
    </w:p>
  </w:endnote>
  <w:endnote w:type="continuationSeparator" w:id="0">
    <w:p w14:paraId="3B035046" w14:textId="77777777" w:rsidR="00F31AA1" w:rsidRDefault="00F31AA1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9066" w14:textId="77777777" w:rsidR="00F31AA1" w:rsidRDefault="00F31AA1" w:rsidP="00BA3E51">
      <w:r>
        <w:separator/>
      </w:r>
    </w:p>
  </w:footnote>
  <w:footnote w:type="continuationSeparator" w:id="0">
    <w:p w14:paraId="3647838D" w14:textId="77777777" w:rsidR="00F31AA1" w:rsidRDefault="00F31AA1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DDDDDD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DDDDDD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3925555">
    <w:abstractNumId w:val="2"/>
  </w:num>
  <w:num w:numId="2" w16cid:durableId="1281032692">
    <w:abstractNumId w:val="1"/>
  </w:num>
  <w:num w:numId="3" w16cid:durableId="1987591596">
    <w:abstractNumId w:val="3"/>
  </w:num>
  <w:num w:numId="4" w16cid:durableId="92152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46"/>
    <w:rsid w:val="00021DEC"/>
    <w:rsid w:val="00026CB4"/>
    <w:rsid w:val="00035393"/>
    <w:rsid w:val="00041F8A"/>
    <w:rsid w:val="00045F2E"/>
    <w:rsid w:val="00055BBC"/>
    <w:rsid w:val="000713E8"/>
    <w:rsid w:val="00073BF3"/>
    <w:rsid w:val="00077FEB"/>
    <w:rsid w:val="00081B51"/>
    <w:rsid w:val="000910D0"/>
    <w:rsid w:val="000A6C07"/>
    <w:rsid w:val="000A6E00"/>
    <w:rsid w:val="000B00D1"/>
    <w:rsid w:val="000B224D"/>
    <w:rsid w:val="000C6087"/>
    <w:rsid w:val="000C7293"/>
    <w:rsid w:val="000D3891"/>
    <w:rsid w:val="000F3FE2"/>
    <w:rsid w:val="001235F6"/>
    <w:rsid w:val="00140582"/>
    <w:rsid w:val="00144334"/>
    <w:rsid w:val="00157DB0"/>
    <w:rsid w:val="00173B36"/>
    <w:rsid w:val="00177BCB"/>
    <w:rsid w:val="001A37F3"/>
    <w:rsid w:val="001A740C"/>
    <w:rsid w:val="001C7C23"/>
    <w:rsid w:val="001C7DE5"/>
    <w:rsid w:val="001E5794"/>
    <w:rsid w:val="001F6D5E"/>
    <w:rsid w:val="002005BC"/>
    <w:rsid w:val="00211913"/>
    <w:rsid w:val="00214FE2"/>
    <w:rsid w:val="00217454"/>
    <w:rsid w:val="002251C8"/>
    <w:rsid w:val="002333BC"/>
    <w:rsid w:val="0023424A"/>
    <w:rsid w:val="0023600D"/>
    <w:rsid w:val="00241482"/>
    <w:rsid w:val="00241F12"/>
    <w:rsid w:val="00247A85"/>
    <w:rsid w:val="00247AFA"/>
    <w:rsid w:val="00261E7B"/>
    <w:rsid w:val="00262B06"/>
    <w:rsid w:val="00270303"/>
    <w:rsid w:val="00276ADF"/>
    <w:rsid w:val="00286E1E"/>
    <w:rsid w:val="00293BB8"/>
    <w:rsid w:val="002954B8"/>
    <w:rsid w:val="002A27B3"/>
    <w:rsid w:val="002A4A92"/>
    <w:rsid w:val="002A6A5C"/>
    <w:rsid w:val="002B0852"/>
    <w:rsid w:val="002C0662"/>
    <w:rsid w:val="002D131D"/>
    <w:rsid w:val="002D5478"/>
    <w:rsid w:val="002E013D"/>
    <w:rsid w:val="002F0125"/>
    <w:rsid w:val="002F45B3"/>
    <w:rsid w:val="00302AC1"/>
    <w:rsid w:val="003144DE"/>
    <w:rsid w:val="00320ECB"/>
    <w:rsid w:val="00326FD3"/>
    <w:rsid w:val="003416F8"/>
    <w:rsid w:val="00344FC0"/>
    <w:rsid w:val="00345199"/>
    <w:rsid w:val="00353B04"/>
    <w:rsid w:val="00355D85"/>
    <w:rsid w:val="0037411E"/>
    <w:rsid w:val="00377A0D"/>
    <w:rsid w:val="00382737"/>
    <w:rsid w:val="003B40DD"/>
    <w:rsid w:val="003E02DA"/>
    <w:rsid w:val="003E1692"/>
    <w:rsid w:val="003E7783"/>
    <w:rsid w:val="003F1663"/>
    <w:rsid w:val="00430D9E"/>
    <w:rsid w:val="00434F7D"/>
    <w:rsid w:val="00435CB0"/>
    <w:rsid w:val="00436687"/>
    <w:rsid w:val="00440E3B"/>
    <w:rsid w:val="00442A0E"/>
    <w:rsid w:val="00443C70"/>
    <w:rsid w:val="00471EA5"/>
    <w:rsid w:val="00477151"/>
    <w:rsid w:val="00487798"/>
    <w:rsid w:val="00490100"/>
    <w:rsid w:val="004970FA"/>
    <w:rsid w:val="004A4C22"/>
    <w:rsid w:val="004A4C74"/>
    <w:rsid w:val="004C3308"/>
    <w:rsid w:val="004D4E80"/>
    <w:rsid w:val="004E5226"/>
    <w:rsid w:val="004E6AB2"/>
    <w:rsid w:val="004E70E8"/>
    <w:rsid w:val="00514E0D"/>
    <w:rsid w:val="00524C58"/>
    <w:rsid w:val="00535F87"/>
    <w:rsid w:val="00541D28"/>
    <w:rsid w:val="005566E7"/>
    <w:rsid w:val="00560C7D"/>
    <w:rsid w:val="00564622"/>
    <w:rsid w:val="00577416"/>
    <w:rsid w:val="00594E94"/>
    <w:rsid w:val="005A3E0B"/>
    <w:rsid w:val="005B3227"/>
    <w:rsid w:val="005E77B1"/>
    <w:rsid w:val="005E79ED"/>
    <w:rsid w:val="00610BE5"/>
    <w:rsid w:val="006110F3"/>
    <w:rsid w:val="006175E6"/>
    <w:rsid w:val="00645019"/>
    <w:rsid w:val="00664D17"/>
    <w:rsid w:val="0067056E"/>
    <w:rsid w:val="0068094B"/>
    <w:rsid w:val="00683A2B"/>
    <w:rsid w:val="00684B3B"/>
    <w:rsid w:val="00686284"/>
    <w:rsid w:val="006B4FB7"/>
    <w:rsid w:val="006D195E"/>
    <w:rsid w:val="006D2C2C"/>
    <w:rsid w:val="006D6E46"/>
    <w:rsid w:val="00703F8F"/>
    <w:rsid w:val="00716542"/>
    <w:rsid w:val="007337AD"/>
    <w:rsid w:val="0073402D"/>
    <w:rsid w:val="00735339"/>
    <w:rsid w:val="00755988"/>
    <w:rsid w:val="00780ADA"/>
    <w:rsid w:val="00792D43"/>
    <w:rsid w:val="007B30FE"/>
    <w:rsid w:val="007B7A61"/>
    <w:rsid w:val="007C1FF3"/>
    <w:rsid w:val="007D7995"/>
    <w:rsid w:val="007E1FA8"/>
    <w:rsid w:val="007E6083"/>
    <w:rsid w:val="00812951"/>
    <w:rsid w:val="00820B7B"/>
    <w:rsid w:val="00832245"/>
    <w:rsid w:val="008326F7"/>
    <w:rsid w:val="00855181"/>
    <w:rsid w:val="00857D47"/>
    <w:rsid w:val="00863505"/>
    <w:rsid w:val="00882F23"/>
    <w:rsid w:val="0089047A"/>
    <w:rsid w:val="00891A01"/>
    <w:rsid w:val="008A1020"/>
    <w:rsid w:val="008A1250"/>
    <w:rsid w:val="008A1FCF"/>
    <w:rsid w:val="008B1112"/>
    <w:rsid w:val="008B6E0E"/>
    <w:rsid w:val="008B7258"/>
    <w:rsid w:val="008C78F5"/>
    <w:rsid w:val="008E38F4"/>
    <w:rsid w:val="00914419"/>
    <w:rsid w:val="00962E61"/>
    <w:rsid w:val="00986331"/>
    <w:rsid w:val="00991FC7"/>
    <w:rsid w:val="009A6667"/>
    <w:rsid w:val="009B2B04"/>
    <w:rsid w:val="009C4C61"/>
    <w:rsid w:val="009C7105"/>
    <w:rsid w:val="009F6C2F"/>
    <w:rsid w:val="009F7DDE"/>
    <w:rsid w:val="00A122BB"/>
    <w:rsid w:val="00A260DA"/>
    <w:rsid w:val="00A300FD"/>
    <w:rsid w:val="00A37F9E"/>
    <w:rsid w:val="00A77120"/>
    <w:rsid w:val="00A901A8"/>
    <w:rsid w:val="00A910C9"/>
    <w:rsid w:val="00AA2724"/>
    <w:rsid w:val="00AB7FE5"/>
    <w:rsid w:val="00AC1E5A"/>
    <w:rsid w:val="00B11A48"/>
    <w:rsid w:val="00B14E21"/>
    <w:rsid w:val="00B33159"/>
    <w:rsid w:val="00B400AF"/>
    <w:rsid w:val="00B54AD3"/>
    <w:rsid w:val="00B55CE2"/>
    <w:rsid w:val="00B62B99"/>
    <w:rsid w:val="00B643D0"/>
    <w:rsid w:val="00B71E93"/>
    <w:rsid w:val="00B87E22"/>
    <w:rsid w:val="00BA3E51"/>
    <w:rsid w:val="00BB2D2C"/>
    <w:rsid w:val="00BB3142"/>
    <w:rsid w:val="00BB7A6A"/>
    <w:rsid w:val="00BD6049"/>
    <w:rsid w:val="00C155FC"/>
    <w:rsid w:val="00C365C4"/>
    <w:rsid w:val="00C532FC"/>
    <w:rsid w:val="00C75D84"/>
    <w:rsid w:val="00C857CB"/>
    <w:rsid w:val="00CA5CD9"/>
    <w:rsid w:val="00CC25BF"/>
    <w:rsid w:val="00CC4BE1"/>
    <w:rsid w:val="00CC5ED4"/>
    <w:rsid w:val="00CD3DFC"/>
    <w:rsid w:val="00CE59F0"/>
    <w:rsid w:val="00D00D49"/>
    <w:rsid w:val="00D04093"/>
    <w:rsid w:val="00D0794D"/>
    <w:rsid w:val="00D140DF"/>
    <w:rsid w:val="00D170A9"/>
    <w:rsid w:val="00D23AC8"/>
    <w:rsid w:val="00D34C86"/>
    <w:rsid w:val="00D51535"/>
    <w:rsid w:val="00D666BB"/>
    <w:rsid w:val="00D720DF"/>
    <w:rsid w:val="00D91DAB"/>
    <w:rsid w:val="00D92ED4"/>
    <w:rsid w:val="00D94ABF"/>
    <w:rsid w:val="00DA699C"/>
    <w:rsid w:val="00DB0CD2"/>
    <w:rsid w:val="00DD7F84"/>
    <w:rsid w:val="00DE3C4E"/>
    <w:rsid w:val="00DF1CB7"/>
    <w:rsid w:val="00E20245"/>
    <w:rsid w:val="00E2301F"/>
    <w:rsid w:val="00E32A75"/>
    <w:rsid w:val="00E34964"/>
    <w:rsid w:val="00E41A02"/>
    <w:rsid w:val="00E4379F"/>
    <w:rsid w:val="00E65596"/>
    <w:rsid w:val="00E67A2D"/>
    <w:rsid w:val="00E817BA"/>
    <w:rsid w:val="00EA0042"/>
    <w:rsid w:val="00EA7D84"/>
    <w:rsid w:val="00EB1D1B"/>
    <w:rsid w:val="00F31AA1"/>
    <w:rsid w:val="00F36875"/>
    <w:rsid w:val="00F51E3E"/>
    <w:rsid w:val="00F53B71"/>
    <w:rsid w:val="00F5786D"/>
    <w:rsid w:val="00F62A6F"/>
    <w:rsid w:val="00F716E1"/>
    <w:rsid w:val="00F7208A"/>
    <w:rsid w:val="00F908C3"/>
    <w:rsid w:val="00F91753"/>
    <w:rsid w:val="00FB1F01"/>
    <w:rsid w:val="00FE2094"/>
    <w:rsid w:val="00FF3A2B"/>
    <w:rsid w:val="00FF673C"/>
    <w:rsid w:val="00F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6AF95"/>
  <w15:chartTrackingRefBased/>
  <w15:docId w15:val="{603E8CEE-DDC2-48BE-BE7F-F39FA064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F8F8F8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A48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A48"/>
    <w:pPr>
      <w:spacing w:before="360" w:after="200"/>
      <w:outlineLvl w:val="0"/>
    </w:pPr>
    <w:rPr>
      <w:rFonts w:asciiTheme="majorHAnsi" w:hAnsiTheme="majorHAnsi"/>
      <w:b/>
      <w:caps/>
      <w:color w:val="595959" w:themeColor="accent2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1A48"/>
    <w:pPr>
      <w:keepNext/>
      <w:keepLines/>
      <w:spacing w:before="24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B11A48"/>
    <w:pPr>
      <w:keepNext/>
      <w:keepLines/>
      <w:outlineLvl w:val="2"/>
    </w:pPr>
    <w:rPr>
      <w:rFonts w:ascii="Segoe UI Semibold" w:eastAsiaTheme="majorEastAsia" w:hAnsi="Segoe UI Semibold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969696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C2F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C2F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C2F"/>
    <w:rPr>
      <w:rFonts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11A48"/>
    <w:rPr>
      <w:rFonts w:asciiTheme="majorHAnsi" w:hAnsiTheme="majorHAnsi"/>
      <w:b/>
      <w:caps/>
      <w:color w:val="595959" w:themeColor="accent2" w:themeShade="80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1A48"/>
    <w:rPr>
      <w:rFonts w:eastAsiaTheme="majorEastAsia" w:cstheme="majorBidi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1A48"/>
    <w:rPr>
      <w:rFonts w:ascii="Segoe UI Semibold" w:eastAsiaTheme="majorEastAsia" w:hAnsi="Segoe UI Semibold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D4D4D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2F"/>
    <w:rPr>
      <w:rFonts w:eastAsiaTheme="majorEastAsia" w:cstheme="majorBidi"/>
      <w:b/>
      <w:iCs/>
      <w:color w:val="969696" w:themeColor="accent3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2F"/>
    <w:rPr>
      <w:rFonts w:asciiTheme="majorHAnsi" w:eastAsiaTheme="majorEastAsia" w:hAnsiTheme="majorHAnsi" w:cstheme="majorBidi"/>
      <w:color w:val="A5A5A5" w:themeColor="accent1" w:themeShade="BF"/>
      <w:sz w:val="20"/>
      <w:lang w:val="en-US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2F"/>
    <w:rPr>
      <w:rFonts w:asciiTheme="majorHAnsi" w:eastAsiaTheme="majorEastAsia" w:hAnsiTheme="majorHAnsi" w:cstheme="majorBidi"/>
      <w:color w:val="6E6E6E" w:themeColor="accent1" w:themeShade="7F"/>
      <w:sz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2F"/>
    <w:pPr>
      <w:spacing w:before="240"/>
    </w:pPr>
    <w:rPr>
      <w:rFonts w:asciiTheme="majorHAnsi" w:hAnsiTheme="majorHAnsi"/>
      <w:caps/>
      <w:color w:val="595959" w:themeColor="accent2" w:themeShade="80"/>
      <w:spacing w:val="40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9F6C2F"/>
    <w:rPr>
      <w:rFonts w:asciiTheme="majorHAnsi" w:hAnsiTheme="majorHAnsi"/>
      <w:caps/>
      <w:color w:val="595959" w:themeColor="accent2" w:themeShade="80"/>
      <w:spacing w:val="40"/>
      <w:sz w:val="36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DF1CB7"/>
    <w:rPr>
      <w:b/>
      <w:bCs/>
      <w:color w:val="262626" w:themeColor="accent6" w:themeShade="80"/>
    </w:rPr>
  </w:style>
  <w:style w:type="paragraph" w:styleId="BodyText">
    <w:name w:val="Body Text"/>
    <w:basedOn w:val="Normal"/>
    <w:link w:val="BodyTextChar"/>
    <w:uiPriority w:val="99"/>
    <w:semiHidden/>
    <w:rsid w:val="00276ADF"/>
  </w:style>
  <w:style w:type="character" w:customStyle="1" w:styleId="BodyTextChar">
    <w:name w:val="Body Text Char"/>
    <w:basedOn w:val="DefaultParagraphFont"/>
    <w:link w:val="BodyText"/>
    <w:uiPriority w:val="99"/>
    <w:semiHidden/>
    <w:rsid w:val="009F6C2F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1A48"/>
    <w:pPr>
      <w:spacing w:before="480" w:line="880" w:lineRule="exact"/>
    </w:pPr>
    <w:rPr>
      <w:rFonts w:asciiTheme="majorHAnsi" w:hAnsiTheme="majorHAnsi"/>
      <w:b/>
      <w:caps/>
      <w:color w:val="595959" w:themeColor="accent2" w:themeShade="80"/>
      <w:spacing w:val="90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11A48"/>
    <w:rPr>
      <w:rFonts w:asciiTheme="majorHAnsi" w:hAnsiTheme="majorHAnsi"/>
      <w:b/>
      <w:caps/>
      <w:color w:val="595959" w:themeColor="accent2" w:themeShade="80"/>
      <w:spacing w:val="90"/>
      <w:sz w:val="7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alios\AppData\Roaming\Microsoft\Templates\Bold%20nurs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228727379E45A5A45E2F84BD6CF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86043-62D5-4E0C-86F2-8AD2C06FB620}"/>
      </w:docPartPr>
      <w:docPartBody>
        <w:p w:rsidR="00B96B8F" w:rsidRDefault="00000000">
          <w:pPr>
            <w:pStyle w:val="2A228727379E45A5A45E2F84BD6CF419"/>
          </w:pPr>
          <w:r>
            <w:t>kristi</w:t>
          </w:r>
          <w:r>
            <w:br/>
            <w:t>LARR</w:t>
          </w:r>
        </w:p>
      </w:docPartBody>
    </w:docPart>
    <w:docPart>
      <w:docPartPr>
        <w:name w:val="209ADEB796754CB3BE63360AF15DA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B1F7-1730-4A88-9B9C-5F50BDDEAA84}"/>
      </w:docPartPr>
      <w:docPartBody>
        <w:p w:rsidR="00B96B8F" w:rsidRDefault="00000000">
          <w:pPr>
            <w:pStyle w:val="209ADEB796754CB3BE63360AF15DA8DC"/>
          </w:pPr>
          <w:r w:rsidRPr="0086523D">
            <w:t>111 1st Avenue</w:t>
          </w:r>
        </w:p>
      </w:docPartBody>
    </w:docPart>
    <w:docPart>
      <w:docPartPr>
        <w:name w:val="FDD2E5FD471A4961B4F7FAAF7DA7F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32933-2FAE-4E01-A11F-E2F3D542E6EF}"/>
      </w:docPartPr>
      <w:docPartBody>
        <w:p w:rsidR="00B96B8F" w:rsidRDefault="00000000">
          <w:pPr>
            <w:pStyle w:val="FDD2E5FD471A4961B4F7FAAF7DA7FC13"/>
          </w:pPr>
          <w:r w:rsidRPr="0086523D">
            <w:t>909.555.0100</w:t>
          </w:r>
        </w:p>
      </w:docPartBody>
    </w:docPart>
    <w:docPart>
      <w:docPartPr>
        <w:name w:val="870EC152AFDA456DAAE0D96FC8B95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42F03-59B7-406C-BE7E-E8EDBCCC6923}"/>
      </w:docPartPr>
      <w:docPartBody>
        <w:p w:rsidR="00B96B8F" w:rsidRDefault="00000000">
          <w:pPr>
            <w:pStyle w:val="870EC152AFDA456DAAE0D96FC8B95157"/>
          </w:pPr>
          <w:r w:rsidRPr="00B11A48">
            <w:t>kristi@example.com</w:t>
          </w:r>
        </w:p>
      </w:docPartBody>
    </w:docPart>
    <w:docPart>
      <w:docPartPr>
        <w:name w:val="37A6B0DDB5AF45A0B91FF67CB5C71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48D57-8B4D-456C-8400-22A92B7BE7B9}"/>
      </w:docPartPr>
      <w:docPartBody>
        <w:p w:rsidR="00B96B8F" w:rsidRDefault="00000000">
          <w:pPr>
            <w:pStyle w:val="37A6B0DDB5AF45A0B91FF67CB5C71045"/>
          </w:pPr>
          <w:r w:rsidRPr="0086523D"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Lucida Sans Unicode"/>
    <w:charset w:val="00"/>
    <w:family w:val="swiss"/>
    <w:pitch w:val="variable"/>
    <w:sig w:usb0="A00002AF" w:usb1="5000214A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1E"/>
    <w:rsid w:val="00010A1E"/>
    <w:rsid w:val="000113A0"/>
    <w:rsid w:val="00026CB4"/>
    <w:rsid w:val="001D154D"/>
    <w:rsid w:val="00B96B8F"/>
    <w:rsid w:val="00C26D54"/>
    <w:rsid w:val="00C87740"/>
    <w:rsid w:val="00CE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228727379E45A5A45E2F84BD6CF419">
    <w:name w:val="2A228727379E45A5A45E2F84BD6CF419"/>
  </w:style>
  <w:style w:type="paragraph" w:customStyle="1" w:styleId="26358857173E49F6AE4433582564D18C">
    <w:name w:val="26358857173E49F6AE4433582564D18C"/>
  </w:style>
  <w:style w:type="paragraph" w:customStyle="1" w:styleId="614AB28C1AC441A9A4027F107B6FE238">
    <w:name w:val="614AB28C1AC441A9A4027F107B6FE238"/>
  </w:style>
  <w:style w:type="paragraph" w:customStyle="1" w:styleId="209ADEB796754CB3BE63360AF15DA8DC">
    <w:name w:val="209ADEB796754CB3BE63360AF15DA8DC"/>
  </w:style>
  <w:style w:type="paragraph" w:customStyle="1" w:styleId="CDC32176217E44CCA5F846B54AD3B319">
    <w:name w:val="CDC32176217E44CCA5F846B54AD3B319"/>
    <w:rsid w:val="000113A0"/>
  </w:style>
  <w:style w:type="paragraph" w:customStyle="1" w:styleId="E3E81666016E4985AAC5EE2EE6D47612">
    <w:name w:val="E3E81666016E4985AAC5EE2EE6D47612"/>
    <w:rsid w:val="000113A0"/>
  </w:style>
  <w:style w:type="paragraph" w:customStyle="1" w:styleId="FDD2E5FD471A4961B4F7FAAF7DA7FC13">
    <w:name w:val="FDD2E5FD471A4961B4F7FAAF7DA7FC13"/>
  </w:style>
  <w:style w:type="paragraph" w:customStyle="1" w:styleId="870EC152AFDA456DAAE0D96FC8B95157">
    <w:name w:val="870EC152AFDA456DAAE0D96FC8B95157"/>
  </w:style>
  <w:style w:type="paragraph" w:customStyle="1" w:styleId="37A6B0DDB5AF45A0B91FF67CB5C71045">
    <w:name w:val="37A6B0DDB5AF45A0B91FF67CB5C71045"/>
  </w:style>
  <w:style w:type="paragraph" w:customStyle="1" w:styleId="A396D894FB774A689777AED65486DBEF">
    <w:name w:val="A396D894FB774A689777AED65486DBEF"/>
  </w:style>
  <w:style w:type="paragraph" w:customStyle="1" w:styleId="E4ACEDD94AC74CFF93D29DD2CEEE7A66">
    <w:name w:val="E4ACEDD94AC74CFF93D29DD2CEEE7A66"/>
  </w:style>
  <w:style w:type="paragraph" w:customStyle="1" w:styleId="48E3D954A71A4C07BB09BB0914C443AC">
    <w:name w:val="48E3D954A71A4C07BB09BB0914C443AC"/>
  </w:style>
  <w:style w:type="paragraph" w:customStyle="1" w:styleId="51B3503EFD4042E18260286DB2D11611">
    <w:name w:val="51B3503EFD4042E18260286DB2D11611"/>
  </w:style>
  <w:style w:type="paragraph" w:customStyle="1" w:styleId="5CFDF2DE03744D62AC6147D751AE7CEF">
    <w:name w:val="5CFDF2DE03744D62AC6147D751AE7CEF"/>
    <w:rsid w:val="000113A0"/>
  </w:style>
  <w:style w:type="paragraph" w:customStyle="1" w:styleId="3EBD5DB659FB404AAAB8397738D7431D">
    <w:name w:val="3EBD5DB659FB404AAAB8397738D7431D"/>
    <w:rsid w:val="000113A0"/>
  </w:style>
  <w:style w:type="paragraph" w:customStyle="1" w:styleId="93A062B7ADDD4B29998BE3567EE8F95F">
    <w:name w:val="93A062B7ADDD4B29998BE3567EE8F95F"/>
    <w:rsid w:val="000113A0"/>
  </w:style>
  <w:style w:type="paragraph" w:customStyle="1" w:styleId="650948519A824FC8AA3303F0F6EA52FA">
    <w:name w:val="650948519A824FC8AA3303F0F6EA52FA"/>
    <w:rsid w:val="000113A0"/>
  </w:style>
  <w:style w:type="paragraph" w:customStyle="1" w:styleId="4B0E9958006E48A68E0E48A536FFD894">
    <w:name w:val="4B0E9958006E48A68E0E48A536FFD894"/>
    <w:rsid w:val="000113A0"/>
  </w:style>
  <w:style w:type="paragraph" w:customStyle="1" w:styleId="4268DBA3FDFF4EB2912EC1602118B600">
    <w:name w:val="4268DBA3FDFF4EB2912EC1602118B600"/>
    <w:rsid w:val="000113A0"/>
  </w:style>
  <w:style w:type="paragraph" w:customStyle="1" w:styleId="9FA2E9ABA7CB4B6AAC4E1C0DF4AE6812">
    <w:name w:val="9FA2E9ABA7CB4B6AAC4E1C0DF4AE6812"/>
    <w:rsid w:val="000113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81">
      <a:majorFont>
        <a:latin typeface="Futura"/>
        <a:ea typeface=""/>
        <a:cs typeface=""/>
      </a:majorFont>
      <a:minorFont>
        <a:latin typeface="Segoe U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D6438-247B-45B3-9FD9-1EE1F0EC6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EDD3F8-1D64-4C88-B6DC-D936ECDA20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6F90C-3872-4A51-9072-8D77656223A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1390F37-3F3D-406D-B068-41BDF18F4C5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nursing resume.dotx</Template>
  <TotalTime>13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Antonis Palios</dc:creator>
  <cp:keywords/>
  <dc:description/>
  <cp:lastModifiedBy>Ilias Zampetakis</cp:lastModifiedBy>
  <cp:revision>5</cp:revision>
  <dcterms:created xsi:type="dcterms:W3CDTF">2026-07-07T09:30:00Z</dcterms:created>
  <dcterms:modified xsi:type="dcterms:W3CDTF">2026-07-07T10:06:00Z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